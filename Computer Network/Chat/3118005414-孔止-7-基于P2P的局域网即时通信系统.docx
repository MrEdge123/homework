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6B391F" w14:textId="51DA2B4E" w:rsidR="00B83376" w:rsidRDefault="00B105F4" w:rsidP="00EE71F7">
      <w:r w:rsidRPr="00DD6864">
        <w:rPr>
          <w:noProof/>
        </w:rPr>
        <w:drawing>
          <wp:inline distT="0" distB="0" distL="0" distR="0" wp14:anchorId="01C1DA01" wp14:editId="2AB73788">
            <wp:extent cx="787400" cy="781050"/>
            <wp:effectExtent l="0" t="0" r="0" b="0"/>
            <wp:docPr id="1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5A18" w14:textId="0104539F" w:rsidR="00A25F0E" w:rsidRDefault="00B105F4" w:rsidP="00A25F0E">
      <w:pPr>
        <w:jc w:val="center"/>
      </w:pPr>
      <w:r w:rsidRPr="004B017E">
        <w:rPr>
          <w:rFonts w:eastAsia="隶书"/>
          <w:noProof/>
          <w:sz w:val="110"/>
        </w:rPr>
        <w:drawing>
          <wp:inline distT="0" distB="0" distL="0" distR="0" wp14:anchorId="04D50B3E" wp14:editId="783AC0D3">
            <wp:extent cx="3727450" cy="1009650"/>
            <wp:effectExtent l="0" t="0" r="0" b="0"/>
            <wp:docPr id="2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xiaomi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F9B4" w14:textId="77777777" w:rsidR="00E97BB4" w:rsidRDefault="00E97BB4" w:rsidP="00E97BB4">
      <w:pPr>
        <w:pStyle w:val="a8"/>
        <w:spacing w:beforeLines="150" w:before="468" w:afterLines="100" w:after="312"/>
      </w:pPr>
    </w:p>
    <w:p w14:paraId="15E71D99" w14:textId="77777777" w:rsidR="00D6655F" w:rsidRDefault="00E97BB4" w:rsidP="00E97BB4">
      <w:pPr>
        <w:pStyle w:val="a8"/>
        <w:spacing w:beforeLines="150" w:before="468" w:afterLines="100" w:after="312"/>
      </w:pPr>
      <w:r>
        <w:rPr>
          <w:rFonts w:hint="eastAsia"/>
        </w:rPr>
        <w:t>课程设计</w:t>
      </w:r>
    </w:p>
    <w:p w14:paraId="5E673AB1" w14:textId="77777777" w:rsidR="006E756A" w:rsidRDefault="006E756A" w:rsidP="0004334B">
      <w:pPr>
        <w:pStyle w:val="a8"/>
      </w:pPr>
    </w:p>
    <w:p w14:paraId="39437669" w14:textId="77777777" w:rsidR="00ED103B" w:rsidRDefault="00ED103B" w:rsidP="0004334B">
      <w:pPr>
        <w:pStyle w:val="a8"/>
      </w:pPr>
    </w:p>
    <w:p w14:paraId="6C227960" w14:textId="06893240" w:rsidR="00E97BB4" w:rsidRDefault="00E97BB4" w:rsidP="00E97BB4">
      <w:pPr>
        <w:tabs>
          <w:tab w:val="left" w:pos="1440"/>
        </w:tabs>
        <w:ind w:firstLineChars="575" w:firstLine="18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cs="黑体" w:hint="eastAsia"/>
          <w:sz w:val="32"/>
          <w:szCs w:val="32"/>
        </w:rPr>
        <w:t>课程名称</w:t>
      </w:r>
      <w:r>
        <w:rPr>
          <w:rFonts w:ascii="黑体" w:eastAsia="黑体" w:cs="黑体"/>
          <w:sz w:val="32"/>
          <w:szCs w:val="32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  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计算机网络 </w:t>
      </w:r>
      <w:r w:rsidR="00B105F4">
        <w:rPr>
          <w:rFonts w:ascii="黑体" w:eastAsia="黑体" w:cs="黑体"/>
          <w:sz w:val="32"/>
          <w:szCs w:val="32"/>
          <w:u w:val="single"/>
        </w:rPr>
        <w:t xml:space="preserve">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cs="黑体"/>
          <w:sz w:val="32"/>
          <w:szCs w:val="32"/>
          <w:u w:val="single"/>
        </w:rPr>
        <w:t xml:space="preserve">      </w:t>
      </w:r>
    </w:p>
    <w:p w14:paraId="019752E9" w14:textId="594BB249" w:rsidR="00E97BB4" w:rsidRDefault="00E97BB4" w:rsidP="00E97BB4">
      <w:pPr>
        <w:tabs>
          <w:tab w:val="left" w:pos="1260"/>
          <w:tab w:val="left" w:pos="1440"/>
        </w:tabs>
        <w:ind w:firstLineChars="575" w:firstLine="18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cs="黑体" w:hint="eastAsia"/>
          <w:sz w:val="32"/>
          <w:szCs w:val="32"/>
        </w:rPr>
        <w:t>题</w:t>
      </w:r>
      <w:r>
        <w:rPr>
          <w:rFonts w:ascii="黑体" w:eastAsia="黑体" w:cs="黑体"/>
          <w:sz w:val="32"/>
          <w:szCs w:val="32"/>
        </w:rPr>
        <w:t xml:space="preserve">    </w:t>
      </w:r>
      <w:r>
        <w:rPr>
          <w:rFonts w:ascii="黑体" w:eastAsia="黑体" w:cs="黑体" w:hint="eastAsia"/>
          <w:sz w:val="32"/>
          <w:szCs w:val="32"/>
        </w:rPr>
        <w:t>目</w:t>
      </w:r>
      <w:r>
        <w:rPr>
          <w:rFonts w:ascii="黑体" w:eastAsia="黑体" w:cs="黑体"/>
          <w:sz w:val="32"/>
          <w:szCs w:val="32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   </w:t>
      </w:r>
      <w:r w:rsidR="00B105F4" w:rsidRPr="00B105F4">
        <w:rPr>
          <w:rFonts w:ascii="黑体" w:eastAsia="黑体" w:cs="黑体" w:hint="eastAsia"/>
          <w:sz w:val="32"/>
          <w:szCs w:val="32"/>
          <w:u w:val="single"/>
        </w:rPr>
        <w:t>基于P2P的局域网</w:t>
      </w:r>
      <w:r>
        <w:rPr>
          <w:rFonts w:ascii="黑体" w:eastAsia="黑体" w:cs="黑体"/>
          <w:sz w:val="32"/>
          <w:szCs w:val="32"/>
          <w:u w:val="single"/>
        </w:rPr>
        <w:t xml:space="preserve"> </w:t>
      </w:r>
      <w:r w:rsidR="00B105F4">
        <w:rPr>
          <w:rFonts w:ascii="黑体" w:eastAsia="黑体" w:cs="黑体"/>
          <w:sz w:val="32"/>
          <w:szCs w:val="32"/>
          <w:u w:val="single"/>
        </w:rPr>
        <w:t xml:space="preserve">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</w:t>
      </w:r>
    </w:p>
    <w:p w14:paraId="25547203" w14:textId="45423061" w:rsidR="00E97BB4" w:rsidRDefault="00E97BB4" w:rsidP="00E97BB4">
      <w:pPr>
        <w:tabs>
          <w:tab w:val="left" w:pos="1260"/>
          <w:tab w:val="left" w:pos="1440"/>
        </w:tabs>
        <w:ind w:firstLineChars="575" w:firstLine="18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cs="黑体"/>
          <w:sz w:val="32"/>
          <w:szCs w:val="32"/>
        </w:rPr>
        <w:t xml:space="preserve">    </w:t>
      </w:r>
      <w:r>
        <w:rPr>
          <w:rFonts w:ascii="黑体" w:eastAsia="黑体" w:cs="黑体" w:hint="eastAsia"/>
          <w:sz w:val="32"/>
          <w:szCs w:val="32"/>
        </w:rPr>
        <w:t xml:space="preserve">    </w:t>
      </w:r>
      <w:r>
        <w:rPr>
          <w:rFonts w:ascii="黑体" w:eastAsia="黑体" w:cs="黑体"/>
          <w:sz w:val="32"/>
          <w:szCs w:val="32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   </w:t>
      </w:r>
      <w:r w:rsidR="00B105F4" w:rsidRPr="00B105F4">
        <w:rPr>
          <w:rFonts w:ascii="黑体" w:eastAsia="黑体" w:cs="黑体" w:hint="eastAsia"/>
          <w:sz w:val="32"/>
          <w:szCs w:val="32"/>
          <w:u w:val="single"/>
        </w:rPr>
        <w:t>即时通信系统</w:t>
      </w:r>
      <w:r>
        <w:rPr>
          <w:rFonts w:ascii="黑体" w:eastAsia="黑体" w:cs="黑体"/>
          <w:sz w:val="32"/>
          <w:szCs w:val="32"/>
          <w:u w:val="single"/>
        </w:rPr>
        <w:t xml:space="preserve"> 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    </w:t>
      </w:r>
    </w:p>
    <w:p w14:paraId="33A6ADDD" w14:textId="7B1F1265" w:rsidR="00E97BB4" w:rsidRDefault="00E97BB4" w:rsidP="00E97BB4">
      <w:pPr>
        <w:tabs>
          <w:tab w:val="left" w:pos="1260"/>
          <w:tab w:val="left" w:pos="1440"/>
        </w:tabs>
        <w:ind w:firstLineChars="575" w:firstLine="18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cs="黑体" w:hint="eastAsia"/>
          <w:sz w:val="32"/>
          <w:szCs w:val="32"/>
        </w:rPr>
        <w:t>学</w:t>
      </w:r>
      <w:r>
        <w:rPr>
          <w:rFonts w:ascii="黑体" w:eastAsia="黑体" w:cs="黑体"/>
          <w:sz w:val="32"/>
          <w:szCs w:val="32"/>
        </w:rPr>
        <w:t xml:space="preserve">    </w:t>
      </w:r>
      <w:r>
        <w:rPr>
          <w:rFonts w:ascii="黑体" w:eastAsia="黑体" w:cs="黑体" w:hint="eastAsia"/>
          <w:sz w:val="32"/>
          <w:szCs w:val="32"/>
        </w:rPr>
        <w:t>院</w:t>
      </w:r>
      <w:r>
        <w:rPr>
          <w:rFonts w:ascii="黑体" w:eastAsia="黑体" w:cs="黑体"/>
          <w:sz w:val="32"/>
          <w:szCs w:val="32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  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计算机学院 </w:t>
      </w:r>
      <w:r w:rsidR="00B105F4">
        <w:rPr>
          <w:rFonts w:ascii="黑体" w:eastAsia="黑体" w:cs="黑体"/>
          <w:sz w:val="32"/>
          <w:szCs w:val="32"/>
          <w:u w:val="single"/>
        </w:rPr>
        <w:t xml:space="preserve">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cs="黑体"/>
          <w:sz w:val="32"/>
          <w:szCs w:val="32"/>
          <w:u w:val="single"/>
        </w:rPr>
        <w:t xml:space="preserve">      </w:t>
      </w:r>
    </w:p>
    <w:p w14:paraId="1C68D549" w14:textId="085AF137" w:rsidR="00E97BB4" w:rsidRDefault="00E97BB4" w:rsidP="00E97BB4">
      <w:pPr>
        <w:tabs>
          <w:tab w:val="left" w:pos="1260"/>
          <w:tab w:val="left" w:pos="1440"/>
        </w:tabs>
        <w:ind w:firstLineChars="575" w:firstLine="1840"/>
        <w:rPr>
          <w:rFonts w:ascii="黑体" w:eastAsia="黑体"/>
          <w:sz w:val="32"/>
          <w:szCs w:val="32"/>
        </w:rPr>
      </w:pPr>
      <w:r>
        <w:rPr>
          <w:rFonts w:ascii="黑体" w:eastAsia="黑体" w:cs="黑体" w:hint="eastAsia"/>
          <w:sz w:val="32"/>
          <w:szCs w:val="32"/>
        </w:rPr>
        <w:t>专业班级</w:t>
      </w:r>
      <w:r>
        <w:rPr>
          <w:rFonts w:ascii="黑体" w:eastAsia="黑体" w:cs="黑体"/>
          <w:sz w:val="32"/>
          <w:szCs w:val="32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   </w:t>
      </w:r>
      <w:r w:rsidR="00B105F4">
        <w:rPr>
          <w:rFonts w:ascii="黑体" w:eastAsia="黑体" w:cs="黑体" w:hint="eastAsia"/>
          <w:sz w:val="32"/>
          <w:szCs w:val="32"/>
          <w:u w:val="single"/>
        </w:rPr>
        <w:t>信息安全</w:t>
      </w:r>
      <w:r>
        <w:rPr>
          <w:rFonts w:ascii="黑体" w:eastAsia="黑体" w:cs="黑体" w:hint="eastAsia"/>
          <w:sz w:val="32"/>
          <w:szCs w:val="32"/>
          <w:u w:val="single"/>
        </w:rPr>
        <w:t>1</w:t>
      </w:r>
      <w:r w:rsidR="003A3D1B">
        <w:rPr>
          <w:rFonts w:ascii="黑体" w:eastAsia="黑体" w:cs="黑体" w:hint="eastAsia"/>
          <w:sz w:val="32"/>
          <w:szCs w:val="32"/>
          <w:u w:val="single"/>
        </w:rPr>
        <w:t>8</w:t>
      </w:r>
      <w:r>
        <w:rPr>
          <w:rFonts w:ascii="黑体" w:eastAsia="黑体" w:cs="黑体" w:hint="eastAsia"/>
          <w:sz w:val="32"/>
          <w:szCs w:val="32"/>
          <w:u w:val="single"/>
        </w:rPr>
        <w:t>(</w:t>
      </w:r>
      <w:r w:rsidR="00B105F4">
        <w:rPr>
          <w:rFonts w:ascii="黑体" w:eastAsia="黑体" w:cs="黑体" w:hint="eastAsia"/>
          <w:sz w:val="32"/>
          <w:szCs w:val="32"/>
          <w:u w:val="single"/>
        </w:rPr>
        <w:t>2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)   </w:t>
      </w:r>
      <w:r>
        <w:rPr>
          <w:rFonts w:ascii="黑体" w:eastAsia="黑体" w:cs="黑体"/>
          <w:sz w:val="32"/>
          <w:szCs w:val="32"/>
          <w:u w:val="single"/>
        </w:rPr>
        <w:t xml:space="preserve">   </w:t>
      </w:r>
      <w:r w:rsidR="00B105F4">
        <w:rPr>
          <w:rFonts w:ascii="黑体" w:eastAsia="黑体" w:cs="黑体"/>
          <w:sz w:val="32"/>
          <w:szCs w:val="32"/>
          <w:u w:val="single"/>
        </w:rPr>
        <w:t xml:space="preserve"> </w:t>
      </w:r>
    </w:p>
    <w:p w14:paraId="7CCB131E" w14:textId="28FAB7C5" w:rsidR="00E97BB4" w:rsidRDefault="00E97BB4" w:rsidP="00E97BB4">
      <w:pPr>
        <w:tabs>
          <w:tab w:val="left" w:pos="1260"/>
          <w:tab w:val="left" w:pos="1440"/>
        </w:tabs>
        <w:ind w:firstLineChars="575" w:firstLine="18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cs="黑体" w:hint="eastAsia"/>
          <w:sz w:val="32"/>
          <w:szCs w:val="32"/>
        </w:rPr>
        <w:t>学</w:t>
      </w:r>
      <w:r>
        <w:rPr>
          <w:rFonts w:ascii="黑体" w:eastAsia="黑体" w:cs="黑体"/>
          <w:sz w:val="32"/>
          <w:szCs w:val="32"/>
        </w:rPr>
        <w:t xml:space="preserve">    </w:t>
      </w:r>
      <w:r>
        <w:rPr>
          <w:rFonts w:ascii="黑体" w:eastAsia="黑体" w:cs="黑体" w:hint="eastAsia"/>
          <w:sz w:val="32"/>
          <w:szCs w:val="32"/>
        </w:rPr>
        <w:t>号</w:t>
      </w:r>
      <w:r>
        <w:rPr>
          <w:rFonts w:ascii="黑体" w:eastAsia="黑体" w:cs="黑体"/>
          <w:sz w:val="32"/>
          <w:szCs w:val="32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   </w:t>
      </w:r>
      <w:r w:rsidR="00B105F4">
        <w:rPr>
          <w:rFonts w:ascii="黑体" w:eastAsia="黑体" w:cs="黑体" w:hint="eastAsia"/>
          <w:sz w:val="32"/>
          <w:szCs w:val="32"/>
          <w:u w:val="single"/>
        </w:rPr>
        <w:t>3118005414</w:t>
      </w:r>
      <w:r>
        <w:rPr>
          <w:rFonts w:ascii="黑体" w:eastAsia="黑体" w:cs="黑体"/>
          <w:sz w:val="32"/>
          <w:szCs w:val="32"/>
          <w:u w:val="single"/>
        </w:rPr>
        <w:t xml:space="preserve"> </w:t>
      </w:r>
      <w:r w:rsidR="00B105F4">
        <w:rPr>
          <w:rFonts w:ascii="黑体" w:eastAsia="黑体" w:cs="黑体"/>
          <w:sz w:val="32"/>
          <w:szCs w:val="32"/>
          <w:u w:val="single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     </w:t>
      </w:r>
    </w:p>
    <w:p w14:paraId="15A953EF" w14:textId="7A3B58C9" w:rsidR="00E97BB4" w:rsidRDefault="00E97BB4" w:rsidP="00E97BB4">
      <w:pPr>
        <w:tabs>
          <w:tab w:val="left" w:pos="1260"/>
          <w:tab w:val="left" w:pos="1440"/>
        </w:tabs>
        <w:ind w:firstLineChars="575" w:firstLine="18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cs="黑体" w:hint="eastAsia"/>
          <w:sz w:val="32"/>
          <w:szCs w:val="32"/>
        </w:rPr>
        <w:t>学生姓名</w:t>
      </w:r>
      <w:r>
        <w:rPr>
          <w:rFonts w:ascii="黑体" w:eastAsia="黑体" w:cs="黑体"/>
          <w:sz w:val="32"/>
          <w:szCs w:val="32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   </w:t>
      </w:r>
      <w:r w:rsidR="00B105F4">
        <w:rPr>
          <w:rFonts w:ascii="黑体" w:eastAsia="黑体" w:cs="黑体" w:hint="eastAsia"/>
          <w:sz w:val="32"/>
          <w:szCs w:val="32"/>
          <w:u w:val="single"/>
        </w:rPr>
        <w:t>孔止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  </w:t>
      </w:r>
      <w:r w:rsidR="00B105F4">
        <w:rPr>
          <w:rFonts w:ascii="黑体" w:eastAsia="黑体" w:cs="黑体"/>
          <w:sz w:val="32"/>
          <w:szCs w:val="32"/>
          <w:u w:val="single"/>
        </w:rPr>
        <w:t xml:space="preserve">  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  </w:t>
      </w:r>
      <w:r>
        <w:rPr>
          <w:rFonts w:ascii="黑体" w:eastAsia="黑体" w:cs="黑体"/>
          <w:sz w:val="32"/>
          <w:szCs w:val="32"/>
          <w:u w:val="single"/>
        </w:rPr>
        <w:t xml:space="preserve">     </w:t>
      </w:r>
    </w:p>
    <w:p w14:paraId="1C05B498" w14:textId="0A2D035F" w:rsidR="00E97BB4" w:rsidRDefault="00E97BB4" w:rsidP="00E97BB4">
      <w:pPr>
        <w:tabs>
          <w:tab w:val="left" w:pos="1260"/>
          <w:tab w:val="left" w:pos="1440"/>
        </w:tabs>
        <w:ind w:firstLineChars="575" w:firstLine="1840"/>
        <w:rPr>
          <w:rFonts w:ascii="黑体" w:eastAsia="黑体"/>
          <w:sz w:val="32"/>
          <w:szCs w:val="32"/>
          <w:u w:val="single"/>
        </w:rPr>
      </w:pPr>
      <w:r>
        <w:rPr>
          <w:rFonts w:ascii="黑体" w:eastAsia="黑体" w:cs="黑体" w:hint="eastAsia"/>
          <w:sz w:val="32"/>
          <w:szCs w:val="32"/>
        </w:rPr>
        <w:t>指导教师</w:t>
      </w:r>
      <w:r>
        <w:rPr>
          <w:rFonts w:ascii="黑体" w:eastAsia="黑体" w:cs="黑体"/>
          <w:sz w:val="32"/>
          <w:szCs w:val="32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   </w:t>
      </w:r>
      <w:r>
        <w:rPr>
          <w:rFonts w:ascii="黑体" w:eastAsia="黑体" w:cs="黑体" w:hint="eastAsia"/>
          <w:sz w:val="32"/>
          <w:szCs w:val="32"/>
          <w:u w:val="single"/>
        </w:rPr>
        <w:t>黄益民</w:t>
      </w:r>
      <w:r>
        <w:rPr>
          <w:rFonts w:ascii="黑体" w:eastAsia="黑体" w:cs="黑体"/>
          <w:sz w:val="32"/>
          <w:szCs w:val="32"/>
          <w:u w:val="single"/>
        </w:rPr>
        <w:t xml:space="preserve">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  </w:t>
      </w:r>
      <w:r w:rsidR="00B105F4">
        <w:rPr>
          <w:rFonts w:ascii="黑体" w:eastAsia="黑体" w:cs="黑体"/>
          <w:sz w:val="32"/>
          <w:szCs w:val="32"/>
          <w:u w:val="single"/>
        </w:rPr>
        <w:t xml:space="preserve">  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 </w:t>
      </w:r>
      <w:r>
        <w:rPr>
          <w:rFonts w:ascii="黑体" w:eastAsia="黑体" w:cs="黑体"/>
          <w:sz w:val="32"/>
          <w:szCs w:val="32"/>
          <w:u w:val="single"/>
        </w:rPr>
        <w:t xml:space="preserve">   </w:t>
      </w:r>
    </w:p>
    <w:p w14:paraId="21EDEA9C" w14:textId="77777777" w:rsidR="00ED78D6" w:rsidRDefault="00ED78D6" w:rsidP="00ED78D6">
      <w:pPr>
        <w:pStyle w:val="a7"/>
        <w:ind w:left="1680"/>
      </w:pPr>
    </w:p>
    <w:p w14:paraId="3F4E2FC6" w14:textId="77777777" w:rsidR="00E97BB4" w:rsidRDefault="00E97BB4" w:rsidP="00ED78D6">
      <w:pPr>
        <w:pStyle w:val="a7"/>
        <w:ind w:left="1680"/>
      </w:pPr>
    </w:p>
    <w:p w14:paraId="358B953F" w14:textId="4E57A7E9" w:rsidR="004F73A6" w:rsidRDefault="006F6A18" w:rsidP="00ED78D6">
      <w:pPr>
        <w:jc w:val="center"/>
        <w:rPr>
          <w:rFonts w:eastAsia="黑体"/>
          <w:b/>
          <w:sz w:val="32"/>
          <w:szCs w:val="32"/>
        </w:rPr>
        <w:sectPr w:rsidR="004F73A6" w:rsidSect="000F048F">
          <w:headerReference w:type="default" r:id="rId10"/>
          <w:footerReference w:type="even" r:id="rId11"/>
          <w:pgSz w:w="11906" w:h="16838"/>
          <w:pgMar w:top="1701" w:right="1134" w:bottom="1418" w:left="1701" w:header="851" w:footer="992" w:gutter="0"/>
          <w:cols w:space="425"/>
          <w:docGrid w:type="linesAndChars" w:linePitch="312"/>
        </w:sectPr>
      </w:pPr>
      <w:r w:rsidRPr="00ED78D6">
        <w:rPr>
          <w:rFonts w:eastAsia="黑体"/>
          <w:b/>
          <w:sz w:val="32"/>
          <w:szCs w:val="32"/>
        </w:rPr>
        <w:t>20</w:t>
      </w:r>
      <w:r w:rsidR="006A6C54">
        <w:rPr>
          <w:rFonts w:eastAsia="黑体"/>
          <w:b/>
          <w:sz w:val="32"/>
          <w:szCs w:val="32"/>
        </w:rPr>
        <w:t>20</w:t>
      </w:r>
      <w:r w:rsidRPr="00ED78D6">
        <w:rPr>
          <w:rFonts w:eastAsia="黑体"/>
          <w:b/>
          <w:sz w:val="32"/>
          <w:szCs w:val="32"/>
        </w:rPr>
        <w:t>年</w:t>
      </w:r>
      <w:r w:rsidR="00E97BB4">
        <w:rPr>
          <w:rFonts w:eastAsia="黑体" w:hint="eastAsia"/>
          <w:b/>
          <w:sz w:val="32"/>
          <w:szCs w:val="32"/>
        </w:rPr>
        <w:t>6</w:t>
      </w:r>
      <w:r w:rsidRPr="00ED78D6">
        <w:rPr>
          <w:rFonts w:eastAsia="黑体"/>
          <w:b/>
          <w:sz w:val="32"/>
          <w:szCs w:val="32"/>
        </w:rPr>
        <w:t>月</w:t>
      </w:r>
      <w:r w:rsidR="0030228F">
        <w:rPr>
          <w:rFonts w:eastAsia="黑体" w:hint="eastAsia"/>
          <w:b/>
          <w:sz w:val="32"/>
          <w:szCs w:val="32"/>
        </w:rPr>
        <w:t>29</w:t>
      </w:r>
      <w:r w:rsidR="00E97BB4">
        <w:rPr>
          <w:rFonts w:eastAsia="黑体" w:hint="eastAsia"/>
          <w:b/>
          <w:sz w:val="32"/>
          <w:szCs w:val="32"/>
        </w:rPr>
        <w:t>日</w:t>
      </w:r>
    </w:p>
    <w:p w14:paraId="46E97551" w14:textId="77777777" w:rsidR="00F40FB5" w:rsidRDefault="00F40FB5" w:rsidP="00842B01">
      <w:pPr>
        <w:pStyle w:val="ae"/>
        <w:spacing w:before="156" w:after="156"/>
      </w:pPr>
      <w:r>
        <w:rPr>
          <w:lang w:val="zh-CN"/>
        </w:rPr>
        <w:lastRenderedPageBreak/>
        <w:t>目录</w:t>
      </w:r>
    </w:p>
    <w:p w14:paraId="4E1138C2" w14:textId="42154FE4" w:rsidR="0015207D" w:rsidRDefault="00D60F90">
      <w:pPr>
        <w:pStyle w:val="TOC1"/>
        <w:tabs>
          <w:tab w:val="left" w:pos="420"/>
          <w:tab w:val="right" w:leader="dot" w:pos="906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 w:rsidR="00F40FB5">
        <w:instrText xml:space="preserve"> TOC \o "1-3" \h \z \u </w:instrText>
      </w:r>
      <w:r>
        <w:fldChar w:fldCharType="separate"/>
      </w:r>
      <w:hyperlink w:anchor="_Toc44355270" w:history="1">
        <w:r w:rsidR="0015207D" w:rsidRPr="00636D16">
          <w:rPr>
            <w:rStyle w:val="ab"/>
            <w:noProof/>
          </w:rPr>
          <w:t>1</w:t>
        </w:r>
        <w:r w:rsidR="0015207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5207D" w:rsidRPr="00636D16">
          <w:rPr>
            <w:rStyle w:val="ab"/>
            <w:noProof/>
          </w:rPr>
          <w:t>课程设计任务说明</w:t>
        </w:r>
        <w:r w:rsidR="0015207D">
          <w:rPr>
            <w:noProof/>
            <w:webHidden/>
          </w:rPr>
          <w:tab/>
        </w:r>
        <w:r w:rsidR="0015207D">
          <w:rPr>
            <w:noProof/>
            <w:webHidden/>
          </w:rPr>
          <w:fldChar w:fldCharType="begin"/>
        </w:r>
        <w:r w:rsidR="0015207D">
          <w:rPr>
            <w:noProof/>
            <w:webHidden/>
          </w:rPr>
          <w:instrText xml:space="preserve"> PAGEREF _Toc44355270 \h </w:instrText>
        </w:r>
        <w:r w:rsidR="0015207D">
          <w:rPr>
            <w:noProof/>
            <w:webHidden/>
          </w:rPr>
        </w:r>
        <w:r w:rsidR="0015207D">
          <w:rPr>
            <w:noProof/>
            <w:webHidden/>
          </w:rPr>
          <w:fldChar w:fldCharType="separate"/>
        </w:r>
        <w:r w:rsidR="0015207D">
          <w:rPr>
            <w:noProof/>
            <w:webHidden/>
          </w:rPr>
          <w:t>1</w:t>
        </w:r>
        <w:r w:rsidR="0015207D">
          <w:rPr>
            <w:noProof/>
            <w:webHidden/>
          </w:rPr>
          <w:fldChar w:fldCharType="end"/>
        </w:r>
      </w:hyperlink>
    </w:p>
    <w:p w14:paraId="05BB42D2" w14:textId="3D2947E1" w:rsidR="0015207D" w:rsidRDefault="001520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1" w:history="1">
        <w:r w:rsidRPr="00636D16">
          <w:rPr>
            <w:rStyle w:val="ab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任务要求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BFF2BAE" w14:textId="656D525E" w:rsidR="0015207D" w:rsidRDefault="001520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2" w:history="1">
        <w:r w:rsidRPr="00636D16">
          <w:rPr>
            <w:rStyle w:val="ab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73BB7A9" w14:textId="6CBCCA28" w:rsidR="0015207D" w:rsidRDefault="001520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3" w:history="1">
        <w:r w:rsidRPr="00636D16">
          <w:rPr>
            <w:rStyle w:val="ab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进度安排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9019534" w14:textId="3B18B95B" w:rsidR="0015207D" w:rsidRDefault="0015207D">
      <w:pPr>
        <w:pStyle w:val="TOC1"/>
        <w:tabs>
          <w:tab w:val="left" w:pos="420"/>
          <w:tab w:val="right" w:leader="dot" w:pos="906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4" w:history="1">
        <w:r w:rsidRPr="00636D16">
          <w:rPr>
            <w:rStyle w:val="ab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CC5B851" w14:textId="45677EFD" w:rsidR="0015207D" w:rsidRDefault="001520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5" w:history="1">
        <w:r w:rsidRPr="00636D16">
          <w:rPr>
            <w:rStyle w:val="ab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设计环境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83CDFC0" w14:textId="53DF66EE" w:rsidR="0015207D" w:rsidRDefault="001520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6" w:history="1">
        <w:r w:rsidRPr="00636D16">
          <w:rPr>
            <w:rStyle w:val="ab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功能设计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260D158" w14:textId="4D958DF1" w:rsidR="0015207D" w:rsidRDefault="001520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7" w:history="1">
        <w:r w:rsidRPr="00636D16">
          <w:rPr>
            <w:rStyle w:val="ab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74BFBE7" w14:textId="1150DFAD" w:rsidR="0015207D" w:rsidRDefault="001520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8" w:history="1">
        <w:r w:rsidRPr="00636D16">
          <w:rPr>
            <w:rStyle w:val="ab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顶层窗口设计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90BAC13" w14:textId="55F2AD3B" w:rsidR="0015207D" w:rsidRDefault="001520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79" w:history="1">
        <w:r w:rsidRPr="00636D16">
          <w:rPr>
            <w:rStyle w:val="ab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用户列表设计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FD548F6" w14:textId="057D7C42" w:rsidR="0015207D" w:rsidRDefault="001520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0" w:history="1">
        <w:r w:rsidRPr="00636D16">
          <w:rPr>
            <w:rStyle w:val="ab"/>
            <w:noProof/>
          </w:rPr>
          <w:t>2.3.3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用户聊天设计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5D136F" w14:textId="1FE6A492" w:rsidR="0015207D" w:rsidRDefault="001520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1" w:history="1">
        <w:r w:rsidRPr="00636D16">
          <w:rPr>
            <w:rStyle w:val="ab"/>
            <w:noProof/>
          </w:rPr>
          <w:t>2.3.4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文件传输设计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1BF4BC8" w14:textId="039C8C9C" w:rsidR="0015207D" w:rsidRDefault="0015207D">
      <w:pPr>
        <w:pStyle w:val="TOC1"/>
        <w:tabs>
          <w:tab w:val="left" w:pos="420"/>
          <w:tab w:val="right" w:leader="dot" w:pos="906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2" w:history="1">
        <w:r w:rsidRPr="00636D16">
          <w:rPr>
            <w:rStyle w:val="ab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系统实现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CB3C47" w14:textId="0A050D2E" w:rsidR="0015207D" w:rsidRDefault="001520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3" w:history="1">
        <w:r w:rsidRPr="00636D16">
          <w:rPr>
            <w:rStyle w:val="ab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获取用户列表的实现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D45D1D" w14:textId="425DD670" w:rsidR="0015207D" w:rsidRDefault="001520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4" w:history="1">
        <w:r w:rsidRPr="00636D16">
          <w:rPr>
            <w:rStyle w:val="ab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用户类</w:t>
        </w:r>
        <w:r w:rsidRPr="00636D16">
          <w:rPr>
            <w:rStyle w:val="ab"/>
            <w:noProof/>
          </w:rPr>
          <w:t>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04FBE6" w14:textId="05978959" w:rsidR="0015207D" w:rsidRDefault="001520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5" w:history="1">
        <w:r w:rsidRPr="00636D16">
          <w:rPr>
            <w:rStyle w:val="ab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UDP</w:t>
        </w:r>
        <w:r w:rsidRPr="00636D16">
          <w:rPr>
            <w:rStyle w:val="ab"/>
            <w:noProof/>
          </w:rPr>
          <w:t>广播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4082A5" w14:textId="0762BF77" w:rsidR="0015207D" w:rsidRDefault="001520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6" w:history="1">
        <w:r w:rsidRPr="00636D16">
          <w:rPr>
            <w:rStyle w:val="ab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UDP</w:t>
        </w:r>
        <w:r w:rsidRPr="00636D16">
          <w:rPr>
            <w:rStyle w:val="ab"/>
            <w:noProof/>
          </w:rPr>
          <w:t>报文解析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E0B07D" w14:textId="29C4B0DC" w:rsidR="0015207D" w:rsidRDefault="001520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7" w:history="1">
        <w:r w:rsidRPr="00636D16">
          <w:rPr>
            <w:rStyle w:val="ab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相关实现的类与函数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DF55E5" w14:textId="06F48DE8" w:rsidR="0015207D" w:rsidRDefault="001520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8" w:history="1">
        <w:r w:rsidRPr="00636D16">
          <w:rPr>
            <w:rStyle w:val="ab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TCP</w:t>
        </w:r>
        <w:r w:rsidRPr="00636D16">
          <w:rPr>
            <w:rStyle w:val="ab"/>
            <w:noProof/>
          </w:rPr>
          <w:t>消息端口的实现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EF0BA8" w14:textId="5A120543" w:rsidR="0015207D" w:rsidRDefault="001520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89" w:history="1">
        <w:r w:rsidRPr="00636D16">
          <w:rPr>
            <w:rStyle w:val="ab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简单介绍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9F0139" w14:textId="45F0B5A1" w:rsidR="0015207D" w:rsidRDefault="001520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0" w:history="1">
        <w:r w:rsidRPr="00636D16">
          <w:rPr>
            <w:rStyle w:val="ab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TCP</w:t>
        </w:r>
        <w:r w:rsidRPr="00636D16">
          <w:rPr>
            <w:rStyle w:val="ab"/>
            <w:noProof/>
          </w:rPr>
          <w:t>消息端口的收发管理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FED5B4" w14:textId="01FD9C1C" w:rsidR="0015207D" w:rsidRDefault="001520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1" w:history="1">
        <w:r w:rsidRPr="00636D16">
          <w:rPr>
            <w:rStyle w:val="ab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相关实现的类与函数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5926BF" w14:textId="05369F66" w:rsidR="0015207D" w:rsidRDefault="001520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2" w:history="1">
        <w:r w:rsidRPr="00636D16">
          <w:rPr>
            <w:rStyle w:val="ab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文件传输的实现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302462" w14:textId="36ED9897" w:rsidR="0015207D" w:rsidRDefault="001520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3" w:history="1">
        <w:r w:rsidRPr="00636D16">
          <w:rPr>
            <w:rStyle w:val="ab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文件传输的过程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CF0A9E2" w14:textId="5BD350A8" w:rsidR="0015207D" w:rsidRDefault="001520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4" w:history="1">
        <w:r w:rsidRPr="00636D16">
          <w:rPr>
            <w:rStyle w:val="ab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B202B8" w14:textId="5D83EC58" w:rsidR="0015207D" w:rsidRDefault="001520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5" w:history="1">
        <w:r w:rsidRPr="00636D16">
          <w:rPr>
            <w:rStyle w:val="ab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窗口设计（使用</w:t>
        </w:r>
        <w:r w:rsidRPr="00636D16">
          <w:rPr>
            <w:rStyle w:val="ab"/>
            <w:noProof/>
          </w:rPr>
          <w:t>Qt Designer</w:t>
        </w:r>
        <w:r w:rsidRPr="00636D16">
          <w:rPr>
            <w:rStyle w:val="ab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1F087C" w14:textId="131866F6" w:rsidR="0015207D" w:rsidRDefault="001520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6" w:history="1">
        <w:r w:rsidRPr="00636D16">
          <w:rPr>
            <w:rStyle w:val="ab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Qt Style Sheets</w:t>
        </w:r>
        <w:r w:rsidRPr="00636D16">
          <w:rPr>
            <w:rStyle w:val="ab"/>
            <w:noProof/>
          </w:rPr>
          <w:t>（样式设计）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956D5D" w14:textId="2A3AF98B" w:rsidR="0015207D" w:rsidRDefault="0015207D">
      <w:pPr>
        <w:pStyle w:val="TOC3"/>
        <w:tabs>
          <w:tab w:val="left" w:pos="1680"/>
          <w:tab w:val="right" w:leader="dot" w:pos="9061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7" w:history="1">
        <w:r w:rsidRPr="00636D16">
          <w:rPr>
            <w:rStyle w:val="ab"/>
            <w:noProof/>
          </w:rPr>
          <w:t>3.4.3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消息显示框的彩色消息头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7916D57" w14:textId="43641A70" w:rsidR="0015207D" w:rsidRDefault="0015207D">
      <w:pPr>
        <w:pStyle w:val="TOC2"/>
        <w:tabs>
          <w:tab w:val="left" w:pos="1050"/>
          <w:tab w:val="right" w:leader="dot" w:pos="9061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8" w:history="1">
        <w:r w:rsidRPr="00636D16">
          <w:rPr>
            <w:rStyle w:val="ab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636D16">
          <w:rPr>
            <w:rStyle w:val="ab"/>
            <w:noProof/>
          </w:rPr>
          <w:t>程序运</w:t>
        </w:r>
        <w:r w:rsidRPr="00636D16">
          <w:rPr>
            <w:rStyle w:val="ab"/>
            <w:noProof/>
          </w:rPr>
          <w:t>行</w:t>
        </w:r>
        <w:r w:rsidRPr="00636D16">
          <w:rPr>
            <w:rStyle w:val="ab"/>
            <w:noProof/>
          </w:rPr>
          <w:t>效果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1C734E" w14:textId="65DD66A4" w:rsidR="0015207D" w:rsidRDefault="0015207D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299" w:history="1">
        <w:r w:rsidRPr="00636D16">
          <w:rPr>
            <w:rStyle w:val="ab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B8042DD" w14:textId="4B1CB54E" w:rsidR="0015207D" w:rsidRDefault="0015207D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4355300" w:history="1">
        <w:r w:rsidRPr="00636D16">
          <w:rPr>
            <w:rStyle w:val="ab"/>
            <w:noProof/>
          </w:rPr>
          <w:t>参考文</w:t>
        </w:r>
        <w:r w:rsidRPr="00636D16">
          <w:rPr>
            <w:rStyle w:val="ab"/>
            <w:noProof/>
          </w:rPr>
          <w:t>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_Toc44355300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D4122E6" w14:textId="1F3675D2" w:rsidR="0015207D" w:rsidRDefault="0015207D" w:rsidP="0015207D">
      <w:pPr>
        <w:pStyle w:val="TOC3"/>
        <w:tabs>
          <w:tab w:val="right" w:leader="dot" w:pos="9061"/>
        </w:tabs>
        <w:ind w:leftChars="0" w:left="0"/>
        <w:rPr>
          <w:rFonts w:asciiTheme="minorHAnsi" w:eastAsiaTheme="minorEastAsia" w:hAnsiTheme="minorHAnsi" w:cstheme="minorBidi" w:hint="eastAsia"/>
          <w:noProof/>
          <w:sz w:val="21"/>
          <w:szCs w:val="22"/>
        </w:rPr>
      </w:pPr>
    </w:p>
    <w:p w14:paraId="16386478" w14:textId="46E4BFB3" w:rsidR="00F40FB5" w:rsidRDefault="00D60F90">
      <w:r>
        <w:rPr>
          <w:b/>
          <w:bCs/>
          <w:lang w:val="zh-CN"/>
        </w:rPr>
        <w:fldChar w:fldCharType="end"/>
      </w:r>
    </w:p>
    <w:p w14:paraId="0C7317D4" w14:textId="77777777" w:rsidR="0088062F" w:rsidRDefault="0088062F" w:rsidP="0088062F">
      <w:pPr>
        <w:pStyle w:val="a9"/>
        <w:ind w:firstLine="480"/>
        <w:sectPr w:rsidR="0088062F" w:rsidSect="000F048F">
          <w:pgSz w:w="11906" w:h="16838"/>
          <w:pgMar w:top="1701" w:right="1134" w:bottom="1418" w:left="1701" w:header="851" w:footer="992" w:gutter="0"/>
          <w:cols w:space="425"/>
          <w:docGrid w:type="linesAndChars" w:linePitch="312"/>
        </w:sectPr>
      </w:pPr>
    </w:p>
    <w:p w14:paraId="3665D763" w14:textId="77777777" w:rsidR="00272B2D" w:rsidRDefault="00F9095E" w:rsidP="008A709E">
      <w:pPr>
        <w:pStyle w:val="0505"/>
        <w:spacing w:before="163" w:after="163"/>
      </w:pPr>
      <w:bookmarkStart w:id="0" w:name="_Toc44355270"/>
      <w:r>
        <w:rPr>
          <w:rFonts w:hint="eastAsia"/>
        </w:rPr>
        <w:t>课程设计任务说明</w:t>
      </w:r>
      <w:bookmarkEnd w:id="0"/>
    </w:p>
    <w:p w14:paraId="7C04D3B8" w14:textId="77777777" w:rsidR="00D91C72" w:rsidRDefault="00F9095E" w:rsidP="00117118">
      <w:pPr>
        <w:pStyle w:val="a0"/>
        <w:spacing w:before="163" w:after="163"/>
      </w:pPr>
      <w:bookmarkStart w:id="1" w:name="_Toc44355271"/>
      <w:r>
        <w:rPr>
          <w:rFonts w:hint="eastAsia"/>
        </w:rPr>
        <w:t>任务要求</w:t>
      </w:r>
      <w:bookmarkEnd w:id="1"/>
    </w:p>
    <w:p w14:paraId="603B231E" w14:textId="77777777" w:rsidR="00D91C72" w:rsidRDefault="00F9095E" w:rsidP="00117118">
      <w:pPr>
        <w:pStyle w:val="a1"/>
        <w:spacing w:before="163" w:after="163"/>
      </w:pPr>
      <w:bookmarkStart w:id="2" w:name="_Toc44355272"/>
      <w:r>
        <w:rPr>
          <w:rFonts w:hint="eastAsia"/>
        </w:rPr>
        <w:t>任务</w:t>
      </w:r>
      <w:bookmarkEnd w:id="2"/>
    </w:p>
    <w:p w14:paraId="4512C256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1</w:t>
      </w:r>
      <w:r>
        <w:rPr>
          <w:rFonts w:hint="eastAsia"/>
        </w:rPr>
        <w:t>．实现一个图形用户界面局域网内的消息系统。</w:t>
      </w:r>
    </w:p>
    <w:p w14:paraId="7BB649E3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2</w:t>
      </w:r>
      <w:r>
        <w:rPr>
          <w:rFonts w:hint="eastAsia"/>
        </w:rPr>
        <w:t>．功能：建立一个局域网内的简单的</w:t>
      </w:r>
      <w:r>
        <w:rPr>
          <w:rFonts w:hint="eastAsia"/>
        </w:rPr>
        <w:t>P2P</w:t>
      </w:r>
      <w:r>
        <w:rPr>
          <w:rFonts w:hint="eastAsia"/>
        </w:rPr>
        <w:t>消息系统，程序既是服务器又是客户，服务器端口使用</w:t>
      </w:r>
      <w:r>
        <w:rPr>
          <w:rFonts w:hint="eastAsia"/>
        </w:rPr>
        <w:t>3000</w:t>
      </w:r>
      <w:r>
        <w:rPr>
          <w:rFonts w:hint="eastAsia"/>
        </w:rPr>
        <w:t>。</w:t>
      </w:r>
    </w:p>
    <w:p w14:paraId="1B3D71D8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2.1</w:t>
      </w:r>
      <w:r>
        <w:rPr>
          <w:rFonts w:hint="eastAsia"/>
        </w:rPr>
        <w:t>用户注册及对等方列表的获取：对等方</w:t>
      </w:r>
      <w:r>
        <w:rPr>
          <w:rFonts w:hint="eastAsia"/>
        </w:rPr>
        <w:t>A</w:t>
      </w:r>
      <w:r>
        <w:rPr>
          <w:rFonts w:hint="eastAsia"/>
        </w:rPr>
        <w:t>启动后，用户设置自己的信息（用户名，所在组）；扫描网段中在线的对等方（</w:t>
      </w:r>
      <w:r>
        <w:rPr>
          <w:rFonts w:hint="eastAsia"/>
        </w:rPr>
        <w:t>3000</w:t>
      </w:r>
      <w:r>
        <w:rPr>
          <w:rFonts w:hint="eastAsia"/>
        </w:rPr>
        <w:t>端口打开），向所有在线对等方的服务端口发送消息，接收方接收到消息后，把对等方</w:t>
      </w:r>
      <w:r>
        <w:rPr>
          <w:rFonts w:hint="eastAsia"/>
        </w:rPr>
        <w:t>A</w:t>
      </w:r>
      <w:r>
        <w:rPr>
          <w:rFonts w:hint="eastAsia"/>
        </w:rPr>
        <w:t>加入到自己的用户列表中，并发应答消息；对等方</w:t>
      </w:r>
      <w:r>
        <w:rPr>
          <w:rFonts w:hint="eastAsia"/>
        </w:rPr>
        <w:t>A</w:t>
      </w:r>
      <w:r>
        <w:rPr>
          <w:rFonts w:hint="eastAsia"/>
        </w:rPr>
        <w:t>把回应消息的其它对等方加入用户列表。双方交换的消息格式自己根据需要定义，至少包括用户名、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1F451FFF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2.2</w:t>
      </w:r>
      <w:r>
        <w:rPr>
          <w:rFonts w:hint="eastAsia"/>
        </w:rPr>
        <w:t>发送消息和文件：用户在列表中选择用户，与用户建立</w:t>
      </w:r>
      <w:r>
        <w:rPr>
          <w:rFonts w:hint="eastAsia"/>
        </w:rPr>
        <w:t>TCP</w:t>
      </w:r>
      <w:r>
        <w:rPr>
          <w:rFonts w:hint="eastAsia"/>
        </w:rPr>
        <w:t>连接，发送文件或消息。</w:t>
      </w:r>
    </w:p>
    <w:p w14:paraId="57BF17AE" w14:textId="7A56492A" w:rsidR="00586C41" w:rsidRDefault="00182BD3" w:rsidP="00182BD3">
      <w:pPr>
        <w:pStyle w:val="a9"/>
        <w:ind w:firstLine="480"/>
      </w:pPr>
      <w:r>
        <w:rPr>
          <w:rFonts w:hint="eastAsia"/>
        </w:rPr>
        <w:t>3</w:t>
      </w:r>
      <w:r>
        <w:rPr>
          <w:rFonts w:hint="eastAsia"/>
        </w:rPr>
        <w:t>．用户界面：界面上包括对等方列表；消息显示列表；消息输入框；文件传输进程显示及操作按钮或菜单。</w:t>
      </w:r>
    </w:p>
    <w:p w14:paraId="58FC499F" w14:textId="1A77E1D8" w:rsidR="00097CB5" w:rsidRDefault="00097CB5" w:rsidP="00117118">
      <w:pPr>
        <w:pStyle w:val="a1"/>
        <w:spacing w:before="163" w:after="163"/>
      </w:pPr>
      <w:bookmarkStart w:id="3" w:name="_Toc44355273"/>
      <w:r>
        <w:rPr>
          <w:rFonts w:hint="eastAsia"/>
        </w:rPr>
        <w:t>进度安排</w:t>
      </w:r>
      <w:bookmarkEnd w:id="3"/>
    </w:p>
    <w:p w14:paraId="7CBB1926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1.P2P</w:t>
      </w:r>
      <w:r>
        <w:rPr>
          <w:rFonts w:hint="eastAsia"/>
        </w:rPr>
        <w:t>和</w:t>
      </w:r>
      <w:r>
        <w:rPr>
          <w:rFonts w:hint="eastAsia"/>
        </w:rPr>
        <w:t xml:space="preserve"> Socket</w:t>
      </w:r>
      <w:r>
        <w:rPr>
          <w:rFonts w:hint="eastAsia"/>
        </w:rPr>
        <w:t>原理</w:t>
      </w:r>
      <w:r>
        <w:rPr>
          <w:rFonts w:hint="eastAsia"/>
        </w:rPr>
        <w:t xml:space="preserve">                                        4</w:t>
      </w:r>
      <w:r>
        <w:rPr>
          <w:rFonts w:hint="eastAsia"/>
        </w:rPr>
        <w:t>小时</w:t>
      </w:r>
    </w:p>
    <w:p w14:paraId="30C0C356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2.</w:t>
      </w:r>
      <w:r>
        <w:rPr>
          <w:rFonts w:hint="eastAsia"/>
        </w:rPr>
        <w:t>程序设计基础知识准备</w:t>
      </w:r>
      <w:r>
        <w:rPr>
          <w:rFonts w:hint="eastAsia"/>
        </w:rPr>
        <w:t xml:space="preserve">                                     8</w:t>
      </w:r>
      <w:r>
        <w:rPr>
          <w:rFonts w:hint="eastAsia"/>
        </w:rPr>
        <w:t>小时</w:t>
      </w:r>
    </w:p>
    <w:p w14:paraId="6E128FE2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3.</w:t>
      </w:r>
      <w:r>
        <w:rPr>
          <w:rFonts w:hint="eastAsia"/>
        </w:rPr>
        <w:t>功能设计和界面设计</w:t>
      </w:r>
      <w:r>
        <w:rPr>
          <w:rFonts w:hint="eastAsia"/>
        </w:rPr>
        <w:t xml:space="preserve">                                       6</w:t>
      </w:r>
      <w:r>
        <w:rPr>
          <w:rFonts w:hint="eastAsia"/>
        </w:rPr>
        <w:t>小时</w:t>
      </w:r>
    </w:p>
    <w:p w14:paraId="5926C28B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4.</w:t>
      </w:r>
      <w:r>
        <w:rPr>
          <w:rFonts w:hint="eastAsia"/>
        </w:rPr>
        <w:t>软件系统的功能的实现</w:t>
      </w:r>
      <w:r>
        <w:rPr>
          <w:rFonts w:hint="eastAsia"/>
        </w:rPr>
        <w:t xml:space="preserve">                                    10</w:t>
      </w:r>
      <w:r>
        <w:rPr>
          <w:rFonts w:hint="eastAsia"/>
        </w:rPr>
        <w:t>小时</w:t>
      </w:r>
    </w:p>
    <w:p w14:paraId="3F0228A3" w14:textId="77777777" w:rsidR="00182BD3" w:rsidRDefault="00182BD3" w:rsidP="00182BD3">
      <w:pPr>
        <w:pStyle w:val="a9"/>
        <w:ind w:firstLine="480"/>
      </w:pPr>
      <w:r>
        <w:rPr>
          <w:rFonts w:hint="eastAsia"/>
        </w:rPr>
        <w:t>5.</w:t>
      </w:r>
      <w:r>
        <w:rPr>
          <w:rFonts w:hint="eastAsia"/>
        </w:rPr>
        <w:t>软件测试及完善</w:t>
      </w:r>
      <w:r>
        <w:rPr>
          <w:rFonts w:hint="eastAsia"/>
        </w:rPr>
        <w:t xml:space="preserve">                                           4</w:t>
      </w:r>
      <w:r>
        <w:rPr>
          <w:rFonts w:hint="eastAsia"/>
        </w:rPr>
        <w:t>小时</w:t>
      </w:r>
    </w:p>
    <w:p w14:paraId="039467CA" w14:textId="13AAAE5D" w:rsidR="00097CB5" w:rsidRDefault="00182BD3" w:rsidP="00182BD3">
      <w:pPr>
        <w:pStyle w:val="a9"/>
        <w:ind w:firstLine="480"/>
      </w:pPr>
      <w:r>
        <w:rPr>
          <w:rFonts w:hint="eastAsia"/>
        </w:rPr>
        <w:t>6.</w:t>
      </w:r>
      <w:r>
        <w:rPr>
          <w:rFonts w:hint="eastAsia"/>
        </w:rPr>
        <w:t>课程设计报告</w:t>
      </w:r>
      <w:r>
        <w:rPr>
          <w:rFonts w:hint="eastAsia"/>
        </w:rPr>
        <w:t xml:space="preserve">                                             4</w:t>
      </w:r>
      <w:r>
        <w:rPr>
          <w:rFonts w:hint="eastAsia"/>
        </w:rPr>
        <w:t>小时</w:t>
      </w:r>
    </w:p>
    <w:p w14:paraId="6F5E601C" w14:textId="77777777" w:rsidR="00586C41" w:rsidRPr="004B017E" w:rsidRDefault="00586C41">
      <w:pPr>
        <w:rPr>
          <w:szCs w:val="32"/>
        </w:rPr>
      </w:pPr>
      <w:r>
        <w:br w:type="page"/>
      </w:r>
    </w:p>
    <w:p w14:paraId="129A0710" w14:textId="77777777" w:rsidR="00F9095E" w:rsidRDefault="00F9095E" w:rsidP="008A709E">
      <w:pPr>
        <w:pStyle w:val="0505"/>
        <w:spacing w:before="163" w:after="163"/>
      </w:pPr>
      <w:bookmarkStart w:id="4" w:name="_Toc44355274"/>
      <w:r>
        <w:rPr>
          <w:rFonts w:hint="eastAsia"/>
        </w:rPr>
        <w:t>系统设计</w:t>
      </w:r>
      <w:bookmarkEnd w:id="4"/>
    </w:p>
    <w:p w14:paraId="3A0DB213" w14:textId="77777777" w:rsidR="00F9095E" w:rsidRDefault="00F9095E" w:rsidP="00117118">
      <w:pPr>
        <w:pStyle w:val="a0"/>
        <w:spacing w:before="163" w:after="163"/>
      </w:pPr>
      <w:bookmarkStart w:id="5" w:name="_Toc44355275"/>
      <w:r>
        <w:rPr>
          <w:rFonts w:hint="eastAsia"/>
        </w:rPr>
        <w:t>设计环境</w:t>
      </w:r>
      <w:bookmarkEnd w:id="5"/>
    </w:p>
    <w:p w14:paraId="3A7564C2" w14:textId="2F8D0C16" w:rsidR="00F9095E" w:rsidRDefault="00E256A4" w:rsidP="00097CB5">
      <w:pPr>
        <w:pStyle w:val="a9"/>
        <w:ind w:firstLine="480"/>
      </w:pPr>
      <w:r w:rsidRPr="00E256A4">
        <w:t>Qt Creator</w:t>
      </w:r>
      <w:r>
        <w:rPr>
          <w:rFonts w:hint="eastAsia"/>
        </w:rPr>
        <w:t>：</w:t>
      </w:r>
    </w:p>
    <w:p w14:paraId="1D2D0950" w14:textId="77777777" w:rsidR="00E256A4" w:rsidRDefault="00E256A4" w:rsidP="00E256A4">
      <w:pPr>
        <w:pStyle w:val="a9"/>
        <w:ind w:firstLine="480"/>
      </w:pPr>
      <w:r>
        <w:rPr>
          <w:rFonts w:hint="eastAsia"/>
        </w:rPr>
        <w:t>Qt Creator</w:t>
      </w:r>
      <w:r>
        <w:rPr>
          <w:rFonts w:hint="eastAsia"/>
        </w:rPr>
        <w:t>是一个用于</w:t>
      </w:r>
      <w:r>
        <w:rPr>
          <w:rFonts w:hint="eastAsia"/>
        </w:rPr>
        <w:t>Qt</w:t>
      </w:r>
      <w:r>
        <w:rPr>
          <w:rFonts w:hint="eastAsia"/>
        </w:rPr>
        <w:t>开发的轻量级跨平台集成开发环境。</w:t>
      </w:r>
      <w:r>
        <w:rPr>
          <w:rFonts w:hint="eastAsia"/>
        </w:rPr>
        <w:t>Qt Creator</w:t>
      </w:r>
      <w:r>
        <w:rPr>
          <w:rFonts w:hint="eastAsia"/>
        </w:rPr>
        <w:t>可带来两大关键益处：提供首个专为支持跨平台开发而设计的集成开发环境</w:t>
      </w:r>
      <w:r>
        <w:rPr>
          <w:rFonts w:hint="eastAsia"/>
        </w:rPr>
        <w:t xml:space="preserve"> (IDE)</w:t>
      </w:r>
      <w:r>
        <w:rPr>
          <w:rFonts w:hint="eastAsia"/>
        </w:rPr>
        <w:t>，并确保首次接触</w:t>
      </w:r>
      <w:r>
        <w:rPr>
          <w:rFonts w:hint="eastAsia"/>
        </w:rPr>
        <w:t>Qt</w:t>
      </w:r>
      <w:r>
        <w:rPr>
          <w:rFonts w:hint="eastAsia"/>
        </w:rPr>
        <w:t>框架的开发人员能迅速上手和操作。即使不开发</w:t>
      </w:r>
      <w:r>
        <w:rPr>
          <w:rFonts w:hint="eastAsia"/>
        </w:rPr>
        <w:t>Qt</w:t>
      </w:r>
      <w:r>
        <w:rPr>
          <w:rFonts w:hint="eastAsia"/>
        </w:rPr>
        <w:t>应用程序，</w:t>
      </w:r>
      <w:r>
        <w:rPr>
          <w:rFonts w:hint="eastAsia"/>
        </w:rPr>
        <w:t>Qt Creator</w:t>
      </w:r>
      <w:r>
        <w:rPr>
          <w:rFonts w:hint="eastAsia"/>
        </w:rPr>
        <w:t>也是一个简单易用且功能强大的</w:t>
      </w:r>
      <w:r>
        <w:rPr>
          <w:rFonts w:hint="eastAsia"/>
        </w:rPr>
        <w:t>IDE</w:t>
      </w:r>
      <w:r>
        <w:rPr>
          <w:rFonts w:hint="eastAsia"/>
        </w:rPr>
        <w:t>。</w:t>
      </w:r>
    </w:p>
    <w:p w14:paraId="63CB1528" w14:textId="77777777" w:rsidR="00E256A4" w:rsidRDefault="00E256A4" w:rsidP="00E256A4">
      <w:pPr>
        <w:pStyle w:val="a9"/>
        <w:ind w:firstLine="480"/>
      </w:pPr>
      <w:r>
        <w:rPr>
          <w:rFonts w:hint="eastAsia"/>
        </w:rPr>
        <w:t>Qt Creator</w:t>
      </w:r>
      <w:r>
        <w:rPr>
          <w:rFonts w:hint="eastAsia"/>
        </w:rPr>
        <w:t>包含了一套用于创建和测试基于</w:t>
      </w:r>
      <w:r>
        <w:rPr>
          <w:rFonts w:hint="eastAsia"/>
        </w:rPr>
        <w:t>Qt</w:t>
      </w:r>
      <w:r>
        <w:rPr>
          <w:rFonts w:hint="eastAsia"/>
        </w:rPr>
        <w:t>应用程序的高效工具，包括：</w:t>
      </w:r>
    </w:p>
    <w:p w14:paraId="5115813B" w14:textId="00F78A3C" w:rsidR="00E256A4" w:rsidRDefault="00E256A4" w:rsidP="00E256A4">
      <w:pPr>
        <w:pStyle w:val="a9"/>
        <w:ind w:firstLine="480"/>
      </w:pPr>
      <w:r>
        <w:rPr>
          <w:rFonts w:hint="eastAsia"/>
        </w:rPr>
        <w:t>一个高级的</w:t>
      </w:r>
      <w:r>
        <w:rPr>
          <w:rFonts w:hint="eastAsia"/>
        </w:rPr>
        <w:t>C++</w:t>
      </w:r>
      <w:r>
        <w:rPr>
          <w:rFonts w:hint="eastAsia"/>
        </w:rPr>
        <w:t>代码编辑器</w:t>
      </w:r>
      <w:r>
        <w:rPr>
          <w:rFonts w:hint="eastAsia"/>
        </w:rPr>
        <w:t xml:space="preserve"> </w:t>
      </w:r>
      <w:r>
        <w:rPr>
          <w:rFonts w:hint="eastAsia"/>
        </w:rPr>
        <w:t>上下文感知帮助系统</w:t>
      </w:r>
      <w:r>
        <w:rPr>
          <w:rFonts w:hint="eastAsia"/>
        </w:rPr>
        <w:t xml:space="preserve"> </w:t>
      </w:r>
      <w:r>
        <w:rPr>
          <w:rFonts w:hint="eastAsia"/>
        </w:rPr>
        <w:t>可视化调试器</w:t>
      </w:r>
      <w:r>
        <w:rPr>
          <w:rFonts w:hint="eastAsia"/>
        </w:rPr>
        <w:t xml:space="preserve"> </w:t>
      </w:r>
      <w:r>
        <w:rPr>
          <w:rFonts w:hint="eastAsia"/>
        </w:rPr>
        <w:t>源代码管理</w:t>
      </w:r>
      <w:r>
        <w:rPr>
          <w:rFonts w:hint="eastAsia"/>
        </w:rPr>
        <w:t xml:space="preserve"> </w:t>
      </w:r>
      <w:r>
        <w:rPr>
          <w:rFonts w:hint="eastAsia"/>
        </w:rPr>
        <w:t>项目和构建管理工具</w:t>
      </w:r>
    </w:p>
    <w:p w14:paraId="44A748DC" w14:textId="77777777" w:rsidR="00F9095E" w:rsidRDefault="00F9095E" w:rsidP="00117118">
      <w:pPr>
        <w:pStyle w:val="a0"/>
        <w:spacing w:before="163" w:after="163"/>
      </w:pPr>
      <w:bookmarkStart w:id="6" w:name="_Toc44355276"/>
      <w:r>
        <w:rPr>
          <w:rFonts w:hint="eastAsia"/>
        </w:rPr>
        <w:t>功能设计</w:t>
      </w:r>
      <w:bookmarkEnd w:id="6"/>
    </w:p>
    <w:p w14:paraId="59361828" w14:textId="4A024F55" w:rsidR="00EC6CE0" w:rsidRDefault="00EC6CE0" w:rsidP="00EC6CE0">
      <w:pPr>
        <w:pStyle w:val="a9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顶层</w:t>
      </w:r>
      <w:r w:rsidR="00D138D9">
        <w:rPr>
          <w:rFonts w:hint="eastAsia"/>
        </w:rPr>
        <w:t>窗口</w:t>
      </w:r>
      <w:r>
        <w:rPr>
          <w:rFonts w:hint="eastAsia"/>
        </w:rPr>
        <w:t>设计</w:t>
      </w:r>
    </w:p>
    <w:p w14:paraId="60A2E65A" w14:textId="29DB32BC" w:rsidR="00F9095E" w:rsidRDefault="00DD09CA" w:rsidP="00DD09CA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获取局域网内在线的用户列表</w:t>
      </w:r>
    </w:p>
    <w:p w14:paraId="73028B45" w14:textId="26914470" w:rsidR="00DD09CA" w:rsidRDefault="00DD09CA" w:rsidP="00DD09CA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与在线的用户进行聊天</w:t>
      </w:r>
    </w:p>
    <w:p w14:paraId="2DFB3D21" w14:textId="577EDA3C" w:rsidR="00DD09CA" w:rsidRDefault="00DD09CA" w:rsidP="00DD09CA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与在线的用户进行文件传输</w:t>
      </w:r>
    </w:p>
    <w:p w14:paraId="646C0101" w14:textId="7E95F437" w:rsidR="004521CA" w:rsidRDefault="004521CA" w:rsidP="00117118">
      <w:pPr>
        <w:pStyle w:val="a0"/>
        <w:spacing w:before="163" w:after="163"/>
      </w:pPr>
      <w:bookmarkStart w:id="7" w:name="_Toc44355277"/>
      <w:r>
        <w:rPr>
          <w:rFonts w:hint="eastAsia"/>
        </w:rPr>
        <w:t>详细设计</w:t>
      </w:r>
      <w:bookmarkEnd w:id="7"/>
    </w:p>
    <w:p w14:paraId="59C6DF56" w14:textId="3F0F1569" w:rsidR="00EC6CE0" w:rsidRDefault="00EC6CE0" w:rsidP="00EC6CE0">
      <w:pPr>
        <w:pStyle w:val="a1"/>
        <w:spacing w:before="163" w:after="163"/>
      </w:pPr>
      <w:bookmarkStart w:id="8" w:name="_Toc44355278"/>
      <w:r>
        <w:rPr>
          <w:rFonts w:hint="eastAsia"/>
        </w:rPr>
        <w:t>顶层</w:t>
      </w:r>
      <w:r w:rsidR="00D138D9">
        <w:rPr>
          <w:rFonts w:hint="eastAsia"/>
        </w:rPr>
        <w:t>窗口</w:t>
      </w:r>
      <w:r>
        <w:rPr>
          <w:rFonts w:hint="eastAsia"/>
        </w:rPr>
        <w:t>设计</w:t>
      </w:r>
      <w:bookmarkEnd w:id="8"/>
    </w:p>
    <w:p w14:paraId="4081B7B8" w14:textId="63933E1D" w:rsidR="00EC6CE0" w:rsidRPr="00EC6CE0" w:rsidRDefault="00EC6CE0" w:rsidP="00EC6CE0">
      <w:pPr>
        <w:pStyle w:val="a9"/>
        <w:ind w:firstLine="480"/>
        <w:rPr>
          <w:rFonts w:hint="eastAsia"/>
        </w:rPr>
      </w:pPr>
      <w:r>
        <w:object w:dxaOrig="7110" w:dyaOrig="891" w14:anchorId="60B38F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355.5pt;height:44.5pt" o:ole="">
            <v:imagedata r:id="rId12" o:title=""/>
          </v:shape>
          <o:OLEObject Type="Embed" ProgID="Visio.Drawing.15" ShapeID="_x0000_i1049" DrawAspect="Content" ObjectID="_1654969338" r:id="rId13"/>
        </w:object>
      </w:r>
    </w:p>
    <w:p w14:paraId="7036DCCB" w14:textId="400F85A3" w:rsidR="00BC51D9" w:rsidRDefault="00BC51D9" w:rsidP="00BC51D9">
      <w:pPr>
        <w:pStyle w:val="a1"/>
        <w:spacing w:before="163" w:after="163"/>
      </w:pPr>
      <w:bookmarkStart w:id="9" w:name="_Toc44355279"/>
      <w:r>
        <w:rPr>
          <w:rFonts w:hint="eastAsia"/>
        </w:rPr>
        <w:t>用户列表设计</w:t>
      </w:r>
      <w:bookmarkEnd w:id="9"/>
    </w:p>
    <w:p w14:paraId="1073BB27" w14:textId="5E13AA3F" w:rsidR="00BC51D9" w:rsidRPr="00BC51D9" w:rsidRDefault="00EC6CE0" w:rsidP="00BC51D9">
      <w:pPr>
        <w:pStyle w:val="a9"/>
        <w:ind w:firstLine="480"/>
        <w:rPr>
          <w:rFonts w:hint="eastAsia"/>
        </w:rPr>
      </w:pPr>
      <w:r>
        <w:object w:dxaOrig="7451" w:dyaOrig="4571" w14:anchorId="78143318">
          <v:shape id="_x0000_i1046" type="#_x0000_t75" style="width:292.5pt;height:179.5pt" o:ole="">
            <v:imagedata r:id="rId14" o:title=""/>
          </v:shape>
          <o:OLEObject Type="Embed" ProgID="Visio.Drawing.15" ShapeID="_x0000_i1046" DrawAspect="Content" ObjectID="_1654969339" r:id="rId15"/>
        </w:object>
      </w:r>
    </w:p>
    <w:p w14:paraId="29FCCE58" w14:textId="299B40AA" w:rsidR="00BC51D9" w:rsidRDefault="00BC51D9" w:rsidP="00BC51D9">
      <w:pPr>
        <w:pStyle w:val="a1"/>
        <w:spacing w:before="163" w:after="163"/>
      </w:pPr>
      <w:bookmarkStart w:id="10" w:name="_Toc44355280"/>
      <w:r>
        <w:rPr>
          <w:rFonts w:hint="eastAsia"/>
        </w:rPr>
        <w:t>用户聊天设计</w:t>
      </w:r>
      <w:bookmarkEnd w:id="10"/>
    </w:p>
    <w:p w14:paraId="440C8DE7" w14:textId="46FC7A41" w:rsidR="00BB040F" w:rsidRPr="00BB040F" w:rsidRDefault="00325BFE" w:rsidP="00BB040F">
      <w:pPr>
        <w:pStyle w:val="a9"/>
        <w:ind w:firstLine="480"/>
        <w:rPr>
          <w:rFonts w:hint="eastAsia"/>
        </w:rPr>
      </w:pPr>
      <w:r>
        <w:object w:dxaOrig="9960" w:dyaOrig="2871" w14:anchorId="5970785A">
          <v:shape id="_x0000_i1034" type="#_x0000_t75" style="width:405pt;height:116.5pt" o:ole="">
            <v:imagedata r:id="rId16" o:title=""/>
          </v:shape>
          <o:OLEObject Type="Embed" ProgID="Visio.Drawing.15" ShapeID="_x0000_i1034" DrawAspect="Content" ObjectID="_1654969340" r:id="rId17"/>
        </w:object>
      </w:r>
    </w:p>
    <w:p w14:paraId="09BCB1C4" w14:textId="7447FCF2" w:rsidR="004521CA" w:rsidRDefault="00BC51D9" w:rsidP="00BC51D9">
      <w:pPr>
        <w:pStyle w:val="a1"/>
        <w:spacing w:before="163" w:after="163"/>
      </w:pPr>
      <w:bookmarkStart w:id="11" w:name="_Toc44355281"/>
      <w:r>
        <w:rPr>
          <w:rFonts w:hint="eastAsia"/>
        </w:rPr>
        <w:t>文件传输设计</w:t>
      </w:r>
      <w:bookmarkEnd w:id="11"/>
    </w:p>
    <w:p w14:paraId="3E05E452" w14:textId="7DE756EC" w:rsidR="004521CA" w:rsidRPr="00EC6CE0" w:rsidRDefault="00576C1D" w:rsidP="00EC6CE0">
      <w:pPr>
        <w:pStyle w:val="a9"/>
        <w:ind w:firstLine="480"/>
      </w:pPr>
      <w:r>
        <w:object w:dxaOrig="10500" w:dyaOrig="7121" w14:anchorId="44477F8B">
          <v:shape id="_x0000_i1041" type="#_x0000_t75" style="width:405pt;height:275pt" o:ole="">
            <v:imagedata r:id="rId18" o:title=""/>
          </v:shape>
          <o:OLEObject Type="Embed" ProgID="Visio.Drawing.15" ShapeID="_x0000_i1041" DrawAspect="Content" ObjectID="_1654969341" r:id="rId19"/>
        </w:object>
      </w:r>
    </w:p>
    <w:p w14:paraId="0314E26D" w14:textId="77777777" w:rsidR="004521CA" w:rsidRDefault="004521CA" w:rsidP="008A709E">
      <w:pPr>
        <w:pStyle w:val="0505"/>
        <w:spacing w:before="163" w:after="163"/>
      </w:pPr>
      <w:bookmarkStart w:id="12" w:name="_Toc44355282"/>
      <w:r>
        <w:rPr>
          <w:rFonts w:hint="eastAsia"/>
        </w:rPr>
        <w:t>系统实现</w:t>
      </w:r>
      <w:bookmarkEnd w:id="12"/>
    </w:p>
    <w:p w14:paraId="533F31C2" w14:textId="19324781" w:rsidR="004521CA" w:rsidRDefault="00BF1F7B" w:rsidP="00117118">
      <w:pPr>
        <w:pStyle w:val="a0"/>
        <w:spacing w:before="163" w:after="163"/>
      </w:pPr>
      <w:bookmarkStart w:id="13" w:name="_Toc44355283"/>
      <w:r>
        <w:rPr>
          <w:rFonts w:hint="eastAsia"/>
        </w:rPr>
        <w:t>获取用户列表的实现</w:t>
      </w:r>
      <w:bookmarkEnd w:id="13"/>
    </w:p>
    <w:p w14:paraId="252149A9" w14:textId="48619F39" w:rsidR="004521CA" w:rsidRDefault="00BF1F7B" w:rsidP="00BF1F7B">
      <w:pPr>
        <w:pStyle w:val="a1"/>
        <w:spacing w:before="163" w:after="163"/>
      </w:pPr>
      <w:bookmarkStart w:id="14" w:name="_Toc44355284"/>
      <w:r>
        <w:rPr>
          <w:rFonts w:hint="eastAsia"/>
        </w:rPr>
        <w:t>用户类</w:t>
      </w:r>
      <w:r>
        <w:rPr>
          <w:rFonts w:hint="eastAsia"/>
        </w:rPr>
        <w:t>U</w:t>
      </w:r>
      <w:r>
        <w:t>ser</w:t>
      </w:r>
      <w:bookmarkEnd w:id="14"/>
    </w:p>
    <w:p w14:paraId="64261676" w14:textId="4B002B7E" w:rsidR="00BF1F7B" w:rsidRPr="00BF1F7B" w:rsidRDefault="00BF1F7B" w:rsidP="00BF1F7B">
      <w:pPr>
        <w:pStyle w:val="a9"/>
        <w:ind w:firstLine="480"/>
        <w:rPr>
          <w:rFonts w:hint="eastAsia"/>
        </w:rPr>
      </w:pPr>
      <w:r>
        <w:rPr>
          <w:rFonts w:hint="eastAsia"/>
        </w:rPr>
        <w:t>组成结构：</w:t>
      </w:r>
    </w:p>
    <w:p w14:paraId="29D5EC09" w14:textId="0102E102" w:rsidR="00BF1F7B" w:rsidRDefault="00BF1F7B" w:rsidP="00BF1F7B">
      <w:pPr>
        <w:pStyle w:val="a9"/>
        <w:ind w:left="240" w:firstLineChars="300" w:firstLine="720"/>
        <w:rPr>
          <w:rFonts w:hint="eastAsia"/>
        </w:rPr>
      </w:pPr>
      <w:r>
        <w:t xml:space="preserve">QString name;       </w:t>
      </w:r>
      <w:r>
        <w:tab/>
        <w:t>//</w:t>
      </w:r>
      <w:r>
        <w:rPr>
          <w:rFonts w:hint="eastAsia"/>
        </w:rPr>
        <w:t>用户名</w:t>
      </w:r>
    </w:p>
    <w:p w14:paraId="0ECCDFAD" w14:textId="26247121" w:rsidR="00BF1F7B" w:rsidRDefault="00BF1F7B" w:rsidP="00BF1F7B">
      <w:pPr>
        <w:pStyle w:val="a9"/>
        <w:ind w:firstLine="480"/>
      </w:pPr>
      <w:r>
        <w:t xml:space="preserve">    QHostAddress host;   </w:t>
      </w:r>
      <w:r>
        <w:tab/>
      </w:r>
      <w:r>
        <w:rPr>
          <w:rFonts w:hint="eastAsia"/>
        </w:rPr>
        <w:t>//</w:t>
      </w:r>
      <w:r>
        <w:rPr>
          <w:rFonts w:hint="eastAsia"/>
        </w:rPr>
        <w:t>用户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64ADB17C" w14:textId="6F7AAFE5" w:rsidR="00BF1F7B" w:rsidRDefault="00BF1F7B" w:rsidP="00BF1F7B">
      <w:pPr>
        <w:pStyle w:val="a9"/>
        <w:ind w:firstLine="480"/>
      </w:pPr>
      <w:r>
        <w:t xml:space="preserve">    bool isOnline;</w:t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是否在线</w:t>
      </w:r>
    </w:p>
    <w:p w14:paraId="767EC061" w14:textId="6AD7F02C" w:rsidR="00BF1F7B" w:rsidRDefault="00BF1F7B" w:rsidP="00BF1F7B">
      <w:pPr>
        <w:pStyle w:val="a9"/>
        <w:ind w:firstLine="480"/>
      </w:pPr>
      <w:r>
        <w:t xml:space="preserve">    int TCP_PORT_Msg;  </w:t>
      </w:r>
      <w:r>
        <w:tab/>
      </w:r>
      <w:r>
        <w:rPr>
          <w:rFonts w:hint="eastAsia"/>
        </w:rPr>
        <w:t>//TCP</w:t>
      </w:r>
      <w:r>
        <w:rPr>
          <w:rFonts w:hint="eastAsia"/>
        </w:rPr>
        <w:t>消息传输端口</w:t>
      </w:r>
    </w:p>
    <w:p w14:paraId="103687C7" w14:textId="493E6159" w:rsidR="00BF1F7B" w:rsidRDefault="00BF1F7B" w:rsidP="00BF1F7B">
      <w:pPr>
        <w:pStyle w:val="a9"/>
        <w:ind w:firstLine="480"/>
      </w:pPr>
      <w:r>
        <w:t xml:space="preserve">    int TCP_PORT_File;</w:t>
      </w:r>
      <w:r>
        <w:tab/>
      </w:r>
      <w:r>
        <w:rPr>
          <w:rFonts w:hint="eastAsia"/>
        </w:rPr>
        <w:t>//TCP</w:t>
      </w:r>
      <w:r>
        <w:rPr>
          <w:rFonts w:hint="eastAsia"/>
        </w:rPr>
        <w:t>文件传输端口</w:t>
      </w:r>
    </w:p>
    <w:p w14:paraId="792981B3" w14:textId="51D65662" w:rsidR="00BF1F7B" w:rsidRDefault="00BF1F7B" w:rsidP="00BF1F7B">
      <w:pPr>
        <w:pStyle w:val="a9"/>
        <w:ind w:firstLine="480"/>
      </w:pPr>
      <w:r>
        <w:rPr>
          <w:rFonts w:hint="eastAsia"/>
        </w:rPr>
        <w:t>封装成</w:t>
      </w:r>
      <w:r w:rsidR="0018117E">
        <w:rPr>
          <w:rFonts w:hint="eastAsia"/>
        </w:rPr>
        <w:t>报文</w:t>
      </w:r>
      <w:r>
        <w:rPr>
          <w:rFonts w:hint="eastAsia"/>
        </w:rPr>
        <w:t>：</w:t>
      </w:r>
    </w:p>
    <w:p w14:paraId="31C75008" w14:textId="39A72C6E" w:rsidR="00BF1F7B" w:rsidRDefault="00BF1F7B" w:rsidP="00BF1F7B">
      <w:pPr>
        <w:pStyle w:val="a9"/>
        <w:ind w:firstLine="480"/>
      </w:pPr>
      <w:r>
        <w:object w:dxaOrig="7690" w:dyaOrig="891" w14:anchorId="2DBF5EED">
          <v:shape id="_x0000_i1050" type="#_x0000_t75" style="width:384.5pt;height:44.5pt" o:ole="">
            <v:imagedata r:id="rId20" o:title=""/>
          </v:shape>
          <o:OLEObject Type="Embed" ProgID="Visio.Drawing.15" ShapeID="_x0000_i1050" DrawAspect="Content" ObjectID="_1654969342" r:id="rId21"/>
        </w:object>
      </w:r>
    </w:p>
    <w:p w14:paraId="5D605864" w14:textId="1202DD98" w:rsidR="00BF1F7B" w:rsidRDefault="00BF1F7B" w:rsidP="00BF1F7B">
      <w:pPr>
        <w:pStyle w:val="a1"/>
        <w:spacing w:before="163" w:after="163"/>
      </w:pPr>
      <w:bookmarkStart w:id="15" w:name="_Toc44355285"/>
      <w:r>
        <w:rPr>
          <w:rFonts w:hint="eastAsia"/>
        </w:rPr>
        <w:t>U</w:t>
      </w:r>
      <w:r>
        <w:t>DP</w:t>
      </w:r>
      <w:r>
        <w:rPr>
          <w:rFonts w:hint="eastAsia"/>
        </w:rPr>
        <w:t>广播</w:t>
      </w:r>
      <w:bookmarkEnd w:id="15"/>
    </w:p>
    <w:p w14:paraId="12FBD010" w14:textId="1C7CEB50" w:rsidR="00BF1F7B" w:rsidRDefault="00BF1F7B" w:rsidP="00BF1F7B">
      <w:pPr>
        <w:pStyle w:val="a9"/>
        <w:ind w:firstLine="480"/>
      </w:pPr>
      <w:r>
        <w:rPr>
          <w:rFonts w:hint="eastAsia"/>
        </w:rPr>
        <w:t>UDP</w:t>
      </w:r>
      <w:r>
        <w:rPr>
          <w:rFonts w:hint="eastAsia"/>
        </w:rPr>
        <w:t>端口号：</w:t>
      </w:r>
      <w:r>
        <w:rPr>
          <w:rFonts w:hint="eastAsia"/>
        </w:rPr>
        <w:t>3000</w:t>
      </w:r>
    </w:p>
    <w:p w14:paraId="042B0507" w14:textId="7F512B8D" w:rsidR="0018117E" w:rsidRDefault="0018117E" w:rsidP="00BF1F7B">
      <w:pPr>
        <w:pStyle w:val="a9"/>
        <w:ind w:firstLine="480"/>
      </w:pPr>
      <w:r>
        <w:rPr>
          <w:rFonts w:hint="eastAsia"/>
        </w:rPr>
        <w:t>UDP</w:t>
      </w:r>
      <w:r>
        <w:rPr>
          <w:rFonts w:hint="eastAsia"/>
        </w:rPr>
        <w:t>数据报发送</w:t>
      </w:r>
      <w:r w:rsidR="005B4F0D">
        <w:rPr>
          <w:rFonts w:hint="eastAsia"/>
        </w:rPr>
        <w:t>流程</w:t>
      </w:r>
      <w:r>
        <w:rPr>
          <w:rFonts w:hint="eastAsia"/>
        </w:rPr>
        <w:t>：</w:t>
      </w:r>
    </w:p>
    <w:p w14:paraId="382C668A" w14:textId="20997593" w:rsidR="000A35E6" w:rsidRDefault="000A35E6" w:rsidP="005801BA">
      <w:pPr>
        <w:pStyle w:val="a9"/>
        <w:ind w:firstLine="480"/>
        <w:rPr>
          <w:rFonts w:hint="eastAsia"/>
        </w:rPr>
      </w:pPr>
      <w:r>
        <w:object w:dxaOrig="12230" w:dyaOrig="3790" w14:anchorId="07104D0D">
          <v:shape id="_x0000_i1063" type="#_x0000_t75" style="width:453pt;height:140.5pt" o:ole="">
            <v:imagedata r:id="rId22" o:title=""/>
          </v:shape>
          <o:OLEObject Type="Embed" ProgID="Visio.Drawing.15" ShapeID="_x0000_i1063" DrawAspect="Content" ObjectID="_1654969343" r:id="rId23"/>
        </w:object>
      </w:r>
    </w:p>
    <w:p w14:paraId="0A261E4D" w14:textId="1C7158D4" w:rsidR="000A35E6" w:rsidRDefault="000A35E6" w:rsidP="000A35E6">
      <w:pPr>
        <w:pStyle w:val="a1"/>
        <w:spacing w:before="163" w:after="163"/>
      </w:pPr>
      <w:bookmarkStart w:id="16" w:name="_Toc44355286"/>
      <w:r>
        <w:rPr>
          <w:rFonts w:hint="eastAsia"/>
        </w:rPr>
        <w:t>UDP</w:t>
      </w:r>
      <w:r>
        <w:rPr>
          <w:rFonts w:hint="eastAsia"/>
        </w:rPr>
        <w:t>报文解析</w:t>
      </w:r>
      <w:bookmarkEnd w:id="16"/>
    </w:p>
    <w:p w14:paraId="43696DF2" w14:textId="74B88A9F" w:rsidR="000A35E6" w:rsidRDefault="002820DE" w:rsidP="000A35E6">
      <w:pPr>
        <w:pStyle w:val="a9"/>
        <w:ind w:firstLine="480"/>
      </w:pPr>
      <w:r>
        <w:rPr>
          <w:rFonts w:hint="eastAsia"/>
        </w:rPr>
        <w:t>UDP</w:t>
      </w:r>
      <w:r>
        <w:rPr>
          <w:rFonts w:hint="eastAsia"/>
        </w:rPr>
        <w:t>监听端口绑定类型：允许</w:t>
      </w:r>
      <w:r>
        <w:rPr>
          <w:rFonts w:hint="eastAsia"/>
        </w:rPr>
        <w:t>IP</w:t>
      </w:r>
      <w:r>
        <w:rPr>
          <w:rFonts w:hint="eastAsia"/>
        </w:rPr>
        <w:t>地址复用，允许端口复用</w:t>
      </w:r>
    </w:p>
    <w:p w14:paraId="66AAEF12" w14:textId="68CEE7DD" w:rsidR="002820DE" w:rsidRDefault="002820DE" w:rsidP="000A35E6">
      <w:pPr>
        <w:pStyle w:val="a9"/>
        <w:ind w:firstLine="480"/>
      </w:pPr>
      <w:r>
        <w:rPr>
          <w:rFonts w:hint="eastAsia"/>
        </w:rPr>
        <w:t>UDP</w:t>
      </w:r>
      <w:r>
        <w:rPr>
          <w:rFonts w:hint="eastAsia"/>
        </w:rPr>
        <w:t>数据报监听流程：</w:t>
      </w:r>
    </w:p>
    <w:p w14:paraId="64A1F076" w14:textId="6946733B" w:rsidR="00625F78" w:rsidRDefault="00D64F21" w:rsidP="000A35E6">
      <w:pPr>
        <w:pStyle w:val="a9"/>
        <w:ind w:firstLine="480"/>
      </w:pPr>
      <w:r>
        <w:object w:dxaOrig="10951" w:dyaOrig="6130" w14:anchorId="423B41EB">
          <v:shape id="_x0000_i1076" type="#_x0000_t75" style="width:453.5pt;height:254pt" o:ole="">
            <v:imagedata r:id="rId24" o:title=""/>
          </v:shape>
          <o:OLEObject Type="Embed" ProgID="Visio.Drawing.15" ShapeID="_x0000_i1076" DrawAspect="Content" ObjectID="_1654969344" r:id="rId25"/>
        </w:object>
      </w:r>
    </w:p>
    <w:p w14:paraId="42E777F8" w14:textId="46C19DEF" w:rsidR="0026084F" w:rsidRDefault="0026084F" w:rsidP="0026084F">
      <w:pPr>
        <w:pStyle w:val="a1"/>
        <w:spacing w:before="163" w:after="163"/>
      </w:pPr>
      <w:bookmarkStart w:id="17" w:name="_Toc44355287"/>
      <w:r>
        <w:rPr>
          <w:rFonts w:hint="eastAsia"/>
        </w:rPr>
        <w:t>相关实现的类</w:t>
      </w:r>
      <w:r w:rsidR="0041396C">
        <w:rPr>
          <w:rFonts w:hint="eastAsia"/>
        </w:rPr>
        <w:t>与</w:t>
      </w:r>
      <w:r w:rsidR="004C1015">
        <w:rPr>
          <w:rFonts w:hint="eastAsia"/>
        </w:rPr>
        <w:t>函数</w:t>
      </w:r>
      <w:bookmarkEnd w:id="17"/>
    </w:p>
    <w:p w14:paraId="6620758D" w14:textId="23420D5E" w:rsidR="0026084F" w:rsidRDefault="0026084F" w:rsidP="0026084F">
      <w:pPr>
        <w:pStyle w:val="a9"/>
        <w:ind w:firstLine="480"/>
      </w:pPr>
      <w:r>
        <w:rPr>
          <w:rFonts w:hint="eastAsia"/>
        </w:rPr>
        <w:t>U</w:t>
      </w:r>
      <w:r>
        <w:t>ser</w:t>
      </w:r>
      <w:r>
        <w:rPr>
          <w:rFonts w:hint="eastAsia"/>
        </w:rPr>
        <w:t>类</w:t>
      </w:r>
    </w:p>
    <w:p w14:paraId="63ACFA5C" w14:textId="4F210589" w:rsidR="0026084F" w:rsidRDefault="0026084F" w:rsidP="0026084F">
      <w:pPr>
        <w:pStyle w:val="a9"/>
        <w:ind w:firstLine="480"/>
      </w:pPr>
      <w:r>
        <w:rPr>
          <w:rFonts w:hint="eastAsia"/>
        </w:rPr>
        <w:t>U</w:t>
      </w:r>
      <w:r>
        <w:t>dpSend</w:t>
      </w:r>
      <w:r>
        <w:rPr>
          <w:rFonts w:hint="eastAsia"/>
        </w:rPr>
        <w:t>类</w:t>
      </w:r>
    </w:p>
    <w:p w14:paraId="49E48F5B" w14:textId="15CE68A8" w:rsidR="0026084F" w:rsidRPr="0026084F" w:rsidRDefault="0026084F" w:rsidP="0026084F">
      <w:pPr>
        <w:pStyle w:val="a9"/>
        <w:ind w:firstLine="480"/>
      </w:pPr>
      <w:r>
        <w:t>ListWindow</w:t>
      </w:r>
      <w:r>
        <w:rPr>
          <w:rFonts w:hint="eastAsia"/>
        </w:rPr>
        <w:t>类：</w:t>
      </w:r>
      <w:r>
        <w:rPr>
          <w:rFonts w:hint="eastAsia"/>
        </w:rPr>
        <w:t>L</w:t>
      </w:r>
      <w:r>
        <w:t>istWindow</w:t>
      </w:r>
      <w:r w:rsidR="00E41FBE">
        <w:t xml:space="preserve">(), </w:t>
      </w:r>
      <w:r>
        <w:t>getList</w:t>
      </w:r>
      <w:r w:rsidR="00E41FBE">
        <w:t>()</w:t>
      </w:r>
    </w:p>
    <w:p w14:paraId="1F74218A" w14:textId="55F31643" w:rsidR="00625F78" w:rsidRDefault="000322B6" w:rsidP="000322B6">
      <w:pPr>
        <w:pStyle w:val="a0"/>
        <w:spacing w:before="163" w:after="163"/>
        <w:rPr>
          <w:rFonts w:hint="eastAsia"/>
        </w:rPr>
      </w:pPr>
      <w:bookmarkStart w:id="18" w:name="_Toc44355288"/>
      <w:r>
        <w:rPr>
          <w:rFonts w:hint="eastAsia"/>
        </w:rPr>
        <w:t>TCP</w:t>
      </w:r>
      <w:r>
        <w:rPr>
          <w:rFonts w:hint="eastAsia"/>
        </w:rPr>
        <w:t>消息端口的实现</w:t>
      </w:r>
      <w:bookmarkEnd w:id="18"/>
    </w:p>
    <w:p w14:paraId="220E8C6B" w14:textId="3DE51612" w:rsidR="000D7B67" w:rsidRDefault="000D7B67" w:rsidP="000D7B67">
      <w:pPr>
        <w:pStyle w:val="a1"/>
        <w:spacing w:before="163" w:after="163"/>
      </w:pPr>
      <w:bookmarkStart w:id="19" w:name="_Toc44355289"/>
      <w:r>
        <w:rPr>
          <w:rFonts w:hint="eastAsia"/>
        </w:rPr>
        <w:t>简单介绍</w:t>
      </w:r>
      <w:bookmarkEnd w:id="19"/>
    </w:p>
    <w:p w14:paraId="24A61B45" w14:textId="10BF9D9F" w:rsidR="00625F78" w:rsidRDefault="000322B6" w:rsidP="00625F78">
      <w:pPr>
        <w:pStyle w:val="a9"/>
        <w:ind w:firstLine="480"/>
      </w:pPr>
      <w:r>
        <w:rPr>
          <w:rFonts w:hint="eastAsia"/>
        </w:rPr>
        <w:t>TCP</w:t>
      </w:r>
      <w:r>
        <w:rPr>
          <w:rFonts w:hint="eastAsia"/>
        </w:rPr>
        <w:t>消息端口的作用：发送与接收聊天消息，进行文件传输信息的交互</w:t>
      </w:r>
    </w:p>
    <w:p w14:paraId="221DB5A9" w14:textId="1B87543B" w:rsidR="00625F78" w:rsidRDefault="000D7B67" w:rsidP="00625F78">
      <w:pPr>
        <w:pStyle w:val="a9"/>
        <w:ind w:firstLine="480"/>
      </w:pPr>
      <w:r>
        <w:rPr>
          <w:rFonts w:hint="eastAsia"/>
        </w:rPr>
        <w:t>一次</w:t>
      </w:r>
      <w:r>
        <w:rPr>
          <w:rFonts w:hint="eastAsia"/>
        </w:rPr>
        <w:t>TCP</w:t>
      </w:r>
      <w:r>
        <w:rPr>
          <w:rFonts w:hint="eastAsia"/>
        </w:rPr>
        <w:t>连接在</w:t>
      </w:r>
      <w:r>
        <w:rPr>
          <w:rFonts w:hint="eastAsia"/>
        </w:rPr>
        <w:t>Qt</w:t>
      </w:r>
      <w:r>
        <w:rPr>
          <w:rFonts w:hint="eastAsia"/>
        </w:rPr>
        <w:t>的套接字接口中的建立：</w:t>
      </w:r>
    </w:p>
    <w:p w14:paraId="31B7265D" w14:textId="47C353D8" w:rsidR="000D7B67" w:rsidRDefault="004C1015" w:rsidP="0046652B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客户端使用函数</w:t>
      </w:r>
      <w:r>
        <w:t>ConnectToHost()</w:t>
      </w:r>
      <w:r>
        <w:rPr>
          <w:rFonts w:hint="eastAsia"/>
        </w:rPr>
        <w:t>连接目标主机</w:t>
      </w:r>
      <w:r w:rsidR="0046652B">
        <w:rPr>
          <w:rFonts w:hint="eastAsia"/>
        </w:rPr>
        <w:t>，成功则发出</w:t>
      </w:r>
      <w:r w:rsidR="0046652B">
        <w:t>Connected()</w:t>
      </w:r>
      <w:r w:rsidR="0046652B">
        <w:rPr>
          <w:rFonts w:hint="eastAsia"/>
        </w:rPr>
        <w:t>信号</w:t>
      </w:r>
      <w:r w:rsidR="00690952">
        <w:rPr>
          <w:rFonts w:hint="eastAsia"/>
        </w:rPr>
        <w:t>。连接成功后可以对套接字</w:t>
      </w:r>
      <w:r w:rsidR="00690952">
        <w:t>tcpSocket</w:t>
      </w:r>
      <w:r w:rsidR="00690952">
        <w:rPr>
          <w:rFonts w:hint="eastAsia"/>
        </w:rPr>
        <w:t>写入消息</w:t>
      </w:r>
    </w:p>
    <w:p w14:paraId="12FA93C0" w14:textId="1FB4F38F" w:rsidR="0046652B" w:rsidRDefault="0046652B" w:rsidP="0046652B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服务端监听到有客户端的连接后，发出</w:t>
      </w:r>
      <w:r>
        <w:t>newConnection()</w:t>
      </w:r>
      <w:r>
        <w:rPr>
          <w:rFonts w:hint="eastAsia"/>
        </w:rPr>
        <w:t>信号，并且函数</w:t>
      </w:r>
      <w:r>
        <w:t>nextPendingConnection()</w:t>
      </w:r>
      <w:r>
        <w:rPr>
          <w:rFonts w:hint="eastAsia"/>
        </w:rPr>
        <w:t>可以返回套接字</w:t>
      </w:r>
      <w:r w:rsidR="00690952">
        <w:rPr>
          <w:rFonts w:hint="eastAsia"/>
        </w:rPr>
        <w:t>，对套接字用</w:t>
      </w:r>
      <w:r w:rsidR="00690952">
        <w:t>readAll()</w:t>
      </w:r>
      <w:r w:rsidR="00690952">
        <w:rPr>
          <w:rFonts w:hint="eastAsia"/>
        </w:rPr>
        <w:t>函数读取客户端发送的字节流。读取完后，用</w:t>
      </w:r>
      <w:r w:rsidR="00690952">
        <w:t>close()</w:t>
      </w:r>
      <w:r w:rsidR="00690952">
        <w:rPr>
          <w:rFonts w:hint="eastAsia"/>
        </w:rPr>
        <w:t>函数关闭连接。</w:t>
      </w:r>
    </w:p>
    <w:p w14:paraId="7BF08379" w14:textId="36D54430" w:rsidR="00690952" w:rsidRDefault="00690952" w:rsidP="0046652B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客户端收到服务端发出的关闭连接请求后，会发出</w:t>
      </w:r>
      <w:r>
        <w:t>disConnected()</w:t>
      </w:r>
      <w:r>
        <w:rPr>
          <w:rFonts w:hint="eastAsia"/>
        </w:rPr>
        <w:t>的信号</w:t>
      </w:r>
    </w:p>
    <w:p w14:paraId="2EA5C679" w14:textId="646C9800" w:rsidR="00817340" w:rsidRDefault="00817340" w:rsidP="00817340">
      <w:pPr>
        <w:pStyle w:val="a9"/>
        <w:ind w:left="480" w:firstLineChars="0" w:firstLine="0"/>
      </w:pPr>
      <w:r>
        <w:rPr>
          <w:rFonts w:hint="eastAsia"/>
        </w:rPr>
        <w:t>为了避免</w:t>
      </w:r>
      <w:r>
        <w:rPr>
          <w:rFonts w:hint="eastAsia"/>
        </w:rPr>
        <w:t>TCP</w:t>
      </w:r>
      <w:r>
        <w:rPr>
          <w:rFonts w:hint="eastAsia"/>
        </w:rPr>
        <w:t>连接过程中突然中断发生的异常，代码就写成了：</w:t>
      </w:r>
      <w:r w:rsidR="00A92D02">
        <w:rPr>
          <w:rFonts w:hint="eastAsia"/>
        </w:rPr>
        <w:t>客户端</w:t>
      </w:r>
      <w:r>
        <w:rPr>
          <w:rFonts w:hint="eastAsia"/>
        </w:rPr>
        <w:t>发送一条消息，就建立一条</w:t>
      </w:r>
      <w:r>
        <w:rPr>
          <w:rFonts w:hint="eastAsia"/>
        </w:rPr>
        <w:t>TCP</w:t>
      </w:r>
      <w:r>
        <w:rPr>
          <w:rFonts w:hint="eastAsia"/>
        </w:rPr>
        <w:t>连接。</w:t>
      </w:r>
      <w:r w:rsidR="00A92D02">
        <w:rPr>
          <w:rFonts w:hint="eastAsia"/>
        </w:rPr>
        <w:t>服务端</w:t>
      </w:r>
      <w:r>
        <w:rPr>
          <w:rFonts w:hint="eastAsia"/>
        </w:rPr>
        <w:t>接收完一条消息后就立马断开</w:t>
      </w:r>
      <w:r>
        <w:rPr>
          <w:rFonts w:hint="eastAsia"/>
        </w:rPr>
        <w:t>TCP</w:t>
      </w:r>
      <w:r>
        <w:rPr>
          <w:rFonts w:hint="eastAsia"/>
        </w:rPr>
        <w:t>连接。</w:t>
      </w:r>
    </w:p>
    <w:p w14:paraId="71C88760" w14:textId="1CDCDFB0" w:rsidR="00817340" w:rsidRDefault="005A586F" w:rsidP="009422FA">
      <w:pPr>
        <w:pStyle w:val="a1"/>
        <w:spacing w:before="163" w:after="163"/>
      </w:pPr>
      <w:bookmarkStart w:id="20" w:name="_Toc44355290"/>
      <w:r>
        <w:rPr>
          <w:rFonts w:hint="eastAsia"/>
        </w:rPr>
        <w:t>TCP</w:t>
      </w:r>
      <w:r>
        <w:rPr>
          <w:rFonts w:hint="eastAsia"/>
        </w:rPr>
        <w:t>消息端口的收发管理</w:t>
      </w:r>
      <w:bookmarkEnd w:id="20"/>
    </w:p>
    <w:p w14:paraId="438F9A97" w14:textId="169792D3" w:rsidR="009422FA" w:rsidRDefault="00B659CA" w:rsidP="009422FA">
      <w:pPr>
        <w:pStyle w:val="a9"/>
        <w:ind w:firstLine="480"/>
      </w:pPr>
      <w:r>
        <w:rPr>
          <w:rFonts w:hint="eastAsia"/>
        </w:rPr>
        <w:t>流程图：</w:t>
      </w:r>
    </w:p>
    <w:p w14:paraId="4FE86126" w14:textId="15498793" w:rsidR="00B659CA" w:rsidRDefault="00B659CA" w:rsidP="009422FA">
      <w:pPr>
        <w:pStyle w:val="a9"/>
        <w:ind w:firstLine="480"/>
      </w:pPr>
      <w:r>
        <w:object w:dxaOrig="10511" w:dyaOrig="5700" w14:anchorId="48138F61">
          <v:shape id="_x0000_i1079" type="#_x0000_t75" style="width:453.5pt;height:246pt" o:ole="">
            <v:imagedata r:id="rId26" o:title=""/>
          </v:shape>
          <o:OLEObject Type="Embed" ProgID="Visio.Drawing.15" ShapeID="_x0000_i1079" DrawAspect="Content" ObjectID="_1654969345" r:id="rId27"/>
        </w:object>
      </w:r>
    </w:p>
    <w:p w14:paraId="40E2CD72" w14:textId="3CC72679" w:rsidR="00B659CA" w:rsidRDefault="00B659CA" w:rsidP="009422FA">
      <w:pPr>
        <w:pStyle w:val="a9"/>
        <w:ind w:firstLine="480"/>
      </w:pPr>
      <w:r>
        <w:rPr>
          <w:rFonts w:hint="eastAsia"/>
        </w:rPr>
        <w:t>消息类型对应的首部：</w:t>
      </w:r>
    </w:p>
    <w:tbl>
      <w:tblPr>
        <w:tblStyle w:val="afa"/>
        <w:tblW w:w="0" w:type="auto"/>
        <w:tblInd w:w="964" w:type="dxa"/>
        <w:tblLook w:val="04A0" w:firstRow="1" w:lastRow="0" w:firstColumn="1" w:lastColumn="0" w:noHBand="0" w:noVBand="1"/>
      </w:tblPr>
      <w:tblGrid>
        <w:gridCol w:w="2265"/>
        <w:gridCol w:w="2265"/>
      </w:tblGrid>
      <w:tr w:rsidR="00B659CA" w14:paraId="5B111DEC" w14:textId="77777777" w:rsidTr="00B659CA">
        <w:trPr>
          <w:trHeight w:val="501"/>
        </w:trPr>
        <w:tc>
          <w:tcPr>
            <w:tcW w:w="2265" w:type="dxa"/>
          </w:tcPr>
          <w:p w14:paraId="309CC9A2" w14:textId="661FE045" w:rsidR="00B659CA" w:rsidRPr="00B659CA" w:rsidRDefault="00B659CA" w:rsidP="009422FA">
            <w:pPr>
              <w:pStyle w:val="a9"/>
              <w:ind w:firstLineChars="0" w:firstLine="0"/>
              <w:rPr>
                <w:rFonts w:hint="eastAsia"/>
                <w:sz w:val="21"/>
                <w:szCs w:val="21"/>
              </w:rPr>
            </w:pPr>
            <w:r w:rsidRPr="00B659CA">
              <w:rPr>
                <w:rFonts w:hint="eastAsia"/>
                <w:sz w:val="21"/>
                <w:szCs w:val="21"/>
              </w:rPr>
              <w:t>类型</w:t>
            </w:r>
          </w:p>
        </w:tc>
        <w:tc>
          <w:tcPr>
            <w:tcW w:w="2265" w:type="dxa"/>
          </w:tcPr>
          <w:p w14:paraId="09F0198E" w14:textId="2E5BB460" w:rsidR="00B659CA" w:rsidRPr="00B659CA" w:rsidRDefault="00B659CA" w:rsidP="009422FA">
            <w:pPr>
              <w:pStyle w:val="a9"/>
              <w:ind w:firstLineChars="0" w:firstLine="0"/>
              <w:rPr>
                <w:sz w:val="21"/>
                <w:szCs w:val="21"/>
              </w:rPr>
            </w:pPr>
            <w:r w:rsidRPr="00B659CA">
              <w:rPr>
                <w:rFonts w:hint="eastAsia"/>
                <w:sz w:val="21"/>
                <w:szCs w:val="21"/>
              </w:rPr>
              <w:t>首部</w:t>
            </w:r>
          </w:p>
        </w:tc>
      </w:tr>
      <w:tr w:rsidR="00B659CA" w14:paraId="7939FE72" w14:textId="77777777" w:rsidTr="00B659CA">
        <w:trPr>
          <w:trHeight w:val="501"/>
        </w:trPr>
        <w:tc>
          <w:tcPr>
            <w:tcW w:w="2265" w:type="dxa"/>
          </w:tcPr>
          <w:p w14:paraId="2E053D06" w14:textId="6E29B15A" w:rsidR="00B659CA" w:rsidRPr="00B659CA" w:rsidRDefault="00B659CA" w:rsidP="009422FA">
            <w:pPr>
              <w:pStyle w:val="a9"/>
              <w:ind w:firstLineChars="0" w:firstLine="0"/>
              <w:rPr>
                <w:rFonts w:hint="eastAsia"/>
                <w:sz w:val="21"/>
                <w:szCs w:val="21"/>
              </w:rPr>
            </w:pPr>
            <w:r w:rsidRPr="00B659CA">
              <w:rPr>
                <w:rFonts w:hint="eastAsia"/>
                <w:sz w:val="21"/>
                <w:szCs w:val="21"/>
              </w:rPr>
              <w:t>聊天消息</w:t>
            </w:r>
          </w:p>
        </w:tc>
        <w:tc>
          <w:tcPr>
            <w:tcW w:w="2265" w:type="dxa"/>
          </w:tcPr>
          <w:p w14:paraId="1A02D1DE" w14:textId="24FD2BE9" w:rsidR="00B659CA" w:rsidRPr="00B659CA" w:rsidRDefault="00B659CA" w:rsidP="009422FA">
            <w:pPr>
              <w:pStyle w:val="a9"/>
              <w:ind w:firstLineChars="0" w:firstLine="0"/>
              <w:rPr>
                <w:sz w:val="21"/>
                <w:szCs w:val="21"/>
              </w:rPr>
            </w:pPr>
            <w:r w:rsidRPr="00B659CA">
              <w:rPr>
                <w:sz w:val="21"/>
                <w:szCs w:val="21"/>
              </w:rPr>
              <w:t>ChatMsg</w:t>
            </w:r>
          </w:p>
        </w:tc>
      </w:tr>
      <w:tr w:rsidR="00B659CA" w14:paraId="237199C3" w14:textId="77777777" w:rsidTr="00B659CA">
        <w:trPr>
          <w:trHeight w:val="501"/>
        </w:trPr>
        <w:tc>
          <w:tcPr>
            <w:tcW w:w="2265" w:type="dxa"/>
          </w:tcPr>
          <w:p w14:paraId="40E36296" w14:textId="41AE6581" w:rsidR="00B659CA" w:rsidRPr="00B659CA" w:rsidRDefault="00B659CA" w:rsidP="009422FA">
            <w:pPr>
              <w:pStyle w:val="a9"/>
              <w:ind w:firstLineChars="0" w:firstLine="0"/>
              <w:rPr>
                <w:sz w:val="21"/>
                <w:szCs w:val="21"/>
              </w:rPr>
            </w:pPr>
            <w:r w:rsidRPr="00B659CA">
              <w:rPr>
                <w:rFonts w:hint="eastAsia"/>
                <w:sz w:val="21"/>
                <w:szCs w:val="21"/>
              </w:rPr>
              <w:t>文件信息</w:t>
            </w:r>
          </w:p>
        </w:tc>
        <w:tc>
          <w:tcPr>
            <w:tcW w:w="2265" w:type="dxa"/>
          </w:tcPr>
          <w:p w14:paraId="6E49E20A" w14:textId="2B06B59F" w:rsidR="00B659CA" w:rsidRPr="00B659CA" w:rsidRDefault="00B659CA" w:rsidP="009422FA">
            <w:pPr>
              <w:pStyle w:val="a9"/>
              <w:ind w:firstLineChars="0" w:firstLine="0"/>
              <w:rPr>
                <w:rFonts w:hint="eastAsia"/>
                <w:sz w:val="21"/>
                <w:szCs w:val="21"/>
              </w:rPr>
            </w:pPr>
            <w:r w:rsidRPr="00B659CA">
              <w:rPr>
                <w:rFonts w:hint="eastAsia"/>
                <w:sz w:val="21"/>
                <w:szCs w:val="21"/>
              </w:rPr>
              <w:t>F</w:t>
            </w:r>
            <w:r w:rsidRPr="00B659CA">
              <w:rPr>
                <w:sz w:val="21"/>
                <w:szCs w:val="21"/>
              </w:rPr>
              <w:t>ileInfo</w:t>
            </w:r>
          </w:p>
        </w:tc>
      </w:tr>
      <w:tr w:rsidR="00B659CA" w14:paraId="7436F05B" w14:textId="77777777" w:rsidTr="00B659CA">
        <w:trPr>
          <w:trHeight w:val="501"/>
        </w:trPr>
        <w:tc>
          <w:tcPr>
            <w:tcW w:w="2265" w:type="dxa"/>
          </w:tcPr>
          <w:p w14:paraId="582498B1" w14:textId="38898D8A" w:rsidR="00B659CA" w:rsidRPr="00B659CA" w:rsidRDefault="00B659CA" w:rsidP="009422FA">
            <w:pPr>
              <w:pStyle w:val="a9"/>
              <w:ind w:firstLineChars="0" w:firstLine="0"/>
              <w:rPr>
                <w:rFonts w:hint="eastAsia"/>
                <w:sz w:val="21"/>
                <w:szCs w:val="21"/>
              </w:rPr>
            </w:pPr>
            <w:r w:rsidRPr="00B659CA">
              <w:rPr>
                <w:rFonts w:hint="eastAsia"/>
                <w:sz w:val="21"/>
                <w:szCs w:val="21"/>
              </w:rPr>
              <w:t>确认接收文件</w:t>
            </w:r>
          </w:p>
        </w:tc>
        <w:tc>
          <w:tcPr>
            <w:tcW w:w="2265" w:type="dxa"/>
          </w:tcPr>
          <w:p w14:paraId="0F02A9C0" w14:textId="5CD3976D" w:rsidR="00B659CA" w:rsidRPr="00B659CA" w:rsidRDefault="00B659CA" w:rsidP="009422FA">
            <w:pPr>
              <w:pStyle w:val="a9"/>
              <w:ind w:firstLineChars="0" w:firstLine="0"/>
              <w:rPr>
                <w:rFonts w:hint="eastAsia"/>
                <w:sz w:val="21"/>
                <w:szCs w:val="21"/>
              </w:rPr>
            </w:pPr>
            <w:r w:rsidRPr="00B659CA">
              <w:rPr>
                <w:sz w:val="21"/>
                <w:szCs w:val="21"/>
              </w:rPr>
              <w:t>FileSendAllow</w:t>
            </w:r>
          </w:p>
        </w:tc>
      </w:tr>
      <w:tr w:rsidR="00B659CA" w14:paraId="78CEB3E0" w14:textId="77777777" w:rsidTr="00B659CA">
        <w:trPr>
          <w:trHeight w:val="501"/>
        </w:trPr>
        <w:tc>
          <w:tcPr>
            <w:tcW w:w="2265" w:type="dxa"/>
          </w:tcPr>
          <w:p w14:paraId="7AAFC971" w14:textId="2D6F1F31" w:rsidR="00B659CA" w:rsidRPr="00B659CA" w:rsidRDefault="00B659CA" w:rsidP="009422FA">
            <w:pPr>
              <w:pStyle w:val="a9"/>
              <w:ind w:firstLineChars="0" w:firstLine="0"/>
              <w:rPr>
                <w:rFonts w:hint="eastAsia"/>
                <w:sz w:val="21"/>
                <w:szCs w:val="21"/>
              </w:rPr>
            </w:pPr>
            <w:r w:rsidRPr="00B659CA">
              <w:rPr>
                <w:rFonts w:hint="eastAsia"/>
                <w:sz w:val="21"/>
                <w:szCs w:val="21"/>
              </w:rPr>
              <w:t>拒绝接受文件</w:t>
            </w:r>
          </w:p>
        </w:tc>
        <w:tc>
          <w:tcPr>
            <w:tcW w:w="2265" w:type="dxa"/>
          </w:tcPr>
          <w:p w14:paraId="44CFF3F4" w14:textId="34749C70" w:rsidR="00B659CA" w:rsidRPr="00B659CA" w:rsidRDefault="00B659CA" w:rsidP="009422FA">
            <w:pPr>
              <w:pStyle w:val="a9"/>
              <w:ind w:firstLineChars="0" w:firstLine="0"/>
              <w:rPr>
                <w:rFonts w:hint="eastAsia"/>
                <w:sz w:val="21"/>
                <w:szCs w:val="21"/>
              </w:rPr>
            </w:pPr>
            <w:r w:rsidRPr="00B659CA">
              <w:rPr>
                <w:sz w:val="21"/>
                <w:szCs w:val="21"/>
              </w:rPr>
              <w:t>FileSendReject</w:t>
            </w:r>
          </w:p>
        </w:tc>
      </w:tr>
      <w:tr w:rsidR="00B659CA" w14:paraId="22CF913C" w14:textId="77777777" w:rsidTr="00B659CA">
        <w:trPr>
          <w:trHeight w:val="491"/>
        </w:trPr>
        <w:tc>
          <w:tcPr>
            <w:tcW w:w="2265" w:type="dxa"/>
          </w:tcPr>
          <w:p w14:paraId="2CD78938" w14:textId="1E9B6B59" w:rsidR="00B659CA" w:rsidRPr="00B659CA" w:rsidRDefault="00B659CA" w:rsidP="009422FA">
            <w:pPr>
              <w:pStyle w:val="a9"/>
              <w:ind w:firstLineChars="0" w:firstLine="0"/>
              <w:rPr>
                <w:rFonts w:hint="eastAsia"/>
                <w:sz w:val="21"/>
                <w:szCs w:val="21"/>
              </w:rPr>
            </w:pPr>
            <w:r w:rsidRPr="00B659CA">
              <w:rPr>
                <w:rFonts w:hint="eastAsia"/>
                <w:sz w:val="21"/>
                <w:szCs w:val="21"/>
              </w:rPr>
              <w:t>文件发送完毕</w:t>
            </w:r>
          </w:p>
        </w:tc>
        <w:tc>
          <w:tcPr>
            <w:tcW w:w="2265" w:type="dxa"/>
          </w:tcPr>
          <w:p w14:paraId="63B7F219" w14:textId="37A5F024" w:rsidR="00B659CA" w:rsidRPr="00B659CA" w:rsidRDefault="00B659CA" w:rsidP="009422FA">
            <w:pPr>
              <w:pStyle w:val="a9"/>
              <w:ind w:firstLineChars="0" w:firstLine="0"/>
              <w:rPr>
                <w:rFonts w:hint="eastAsia"/>
                <w:sz w:val="21"/>
                <w:szCs w:val="21"/>
              </w:rPr>
            </w:pPr>
            <w:r w:rsidRPr="00B659CA">
              <w:rPr>
                <w:sz w:val="21"/>
                <w:szCs w:val="21"/>
              </w:rPr>
              <w:t>sendFileACK</w:t>
            </w:r>
          </w:p>
        </w:tc>
      </w:tr>
    </w:tbl>
    <w:p w14:paraId="3F1BD1D0" w14:textId="30F4C5FC" w:rsidR="00B659CA" w:rsidRDefault="00882FA9" w:rsidP="00882FA9">
      <w:pPr>
        <w:pStyle w:val="a1"/>
        <w:spacing w:before="163" w:after="163"/>
      </w:pPr>
      <w:bookmarkStart w:id="21" w:name="_Toc44355291"/>
      <w:r>
        <w:rPr>
          <w:rFonts w:hint="eastAsia"/>
        </w:rPr>
        <w:t>相关实现的类与函数</w:t>
      </w:r>
      <w:bookmarkEnd w:id="21"/>
    </w:p>
    <w:p w14:paraId="395C1C7B" w14:textId="37A8EE44" w:rsidR="00882FA9" w:rsidRDefault="00882FA9" w:rsidP="00882FA9">
      <w:pPr>
        <w:pStyle w:val="a9"/>
        <w:ind w:firstLine="480"/>
      </w:pPr>
      <w:r>
        <w:t>ChatWindow</w:t>
      </w:r>
      <w:r>
        <w:rPr>
          <w:rFonts w:hint="eastAsia"/>
        </w:rPr>
        <w:t>类</w:t>
      </w:r>
    </w:p>
    <w:p w14:paraId="4A953EBD" w14:textId="01855A37" w:rsidR="00882FA9" w:rsidRDefault="00882FA9" w:rsidP="00882FA9">
      <w:pPr>
        <w:pStyle w:val="a9"/>
        <w:ind w:firstLine="480"/>
      </w:pPr>
      <w:r>
        <w:t>ListWindow</w:t>
      </w:r>
      <w:r>
        <w:rPr>
          <w:rFonts w:hint="eastAsia"/>
        </w:rPr>
        <w:t>类</w:t>
      </w:r>
    </w:p>
    <w:p w14:paraId="73E29046" w14:textId="77777777" w:rsidR="00882FA9" w:rsidRDefault="00882FA9" w:rsidP="00882FA9">
      <w:pPr>
        <w:pStyle w:val="a9"/>
        <w:ind w:firstLine="480"/>
        <w:rPr>
          <w:rFonts w:hint="eastAsia"/>
        </w:rPr>
      </w:pPr>
    </w:p>
    <w:p w14:paraId="340EF4A6" w14:textId="7EBD9EDE" w:rsidR="00882FA9" w:rsidRDefault="00882FA9" w:rsidP="00882FA9">
      <w:pPr>
        <w:pStyle w:val="a0"/>
        <w:spacing w:before="163" w:after="163"/>
      </w:pPr>
      <w:bookmarkStart w:id="22" w:name="_Toc44355292"/>
      <w:r w:rsidRPr="00882FA9">
        <w:t>文件传输的实现</w:t>
      </w:r>
      <w:bookmarkEnd w:id="22"/>
    </w:p>
    <w:p w14:paraId="4B84B9E9" w14:textId="4967598F" w:rsidR="00882FA9" w:rsidRDefault="00882FA9" w:rsidP="00882FA9">
      <w:pPr>
        <w:pStyle w:val="a1"/>
        <w:spacing w:before="163" w:after="163"/>
      </w:pPr>
      <w:bookmarkStart w:id="23" w:name="_Toc44355293"/>
      <w:r>
        <w:rPr>
          <w:rFonts w:hint="eastAsia"/>
        </w:rPr>
        <w:t>文件传输的过程</w:t>
      </w:r>
      <w:bookmarkEnd w:id="23"/>
    </w:p>
    <w:p w14:paraId="1CE3B212" w14:textId="38573B46" w:rsidR="00E15765" w:rsidRDefault="00E15765" w:rsidP="00E15765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文件传输的相关变量</w:t>
      </w:r>
    </w:p>
    <w:p w14:paraId="07C50855" w14:textId="2CEE740C" w:rsidR="00E15765" w:rsidRDefault="00E15765" w:rsidP="00E15765">
      <w:pPr>
        <w:pStyle w:val="a9"/>
        <w:ind w:left="840" w:firstLine="480"/>
      </w:pPr>
      <w:r>
        <w:t>QFile *file;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文件</w:t>
      </w:r>
    </w:p>
    <w:p w14:paraId="2CDD677E" w14:textId="6D2F17B1" w:rsidR="00E15765" w:rsidRDefault="00E15765" w:rsidP="00E15765">
      <w:pPr>
        <w:pStyle w:val="a9"/>
        <w:ind w:left="840" w:firstLine="480"/>
      </w:pPr>
      <w:r>
        <w:t>QString filePath;</w:t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文件路径</w:t>
      </w:r>
    </w:p>
    <w:p w14:paraId="44D8129B" w14:textId="101FBA9C" w:rsidR="00E15765" w:rsidRDefault="00E15765" w:rsidP="00E15765">
      <w:pPr>
        <w:pStyle w:val="a9"/>
        <w:ind w:left="840" w:firstLine="480"/>
      </w:pPr>
      <w:r>
        <w:t>QString fileName;</w:t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文件名字</w:t>
      </w:r>
    </w:p>
    <w:p w14:paraId="304EA93D" w14:textId="71B8E71D" w:rsidR="00E15765" w:rsidRDefault="00E15765" w:rsidP="00E15765">
      <w:pPr>
        <w:pStyle w:val="a9"/>
        <w:ind w:left="840" w:firstLine="480"/>
      </w:pPr>
      <w:r>
        <w:t>QString fileDir;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文件存储目录</w:t>
      </w:r>
    </w:p>
    <w:p w14:paraId="54BF5656" w14:textId="6ED7A5F5" w:rsidR="00E15765" w:rsidRDefault="00E15765" w:rsidP="00E15765">
      <w:pPr>
        <w:pStyle w:val="a9"/>
        <w:ind w:left="840" w:firstLine="480"/>
        <w:rPr>
          <w:rFonts w:hint="eastAsia"/>
        </w:rPr>
      </w:pPr>
      <w:r>
        <w:t>QByteArray fileByteArray;</w:t>
      </w:r>
      <w:r>
        <w:tab/>
      </w:r>
      <w:r>
        <w:rPr>
          <w:rFonts w:hint="eastAsia"/>
        </w:rPr>
        <w:t>//</w:t>
      </w:r>
      <w:r>
        <w:rPr>
          <w:rFonts w:hint="eastAsia"/>
        </w:rPr>
        <w:t>文件字节流</w:t>
      </w:r>
    </w:p>
    <w:p w14:paraId="4B5FFE87" w14:textId="6223DA11" w:rsidR="00E15765" w:rsidRDefault="00E15765" w:rsidP="00E15765">
      <w:pPr>
        <w:pStyle w:val="a9"/>
        <w:ind w:left="840" w:firstLine="480"/>
        <w:rPr>
          <w:rFonts w:hint="eastAsia"/>
        </w:rPr>
      </w:pPr>
      <w:r>
        <w:t>long long fileSendByte;</w:t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已发送字节数</w:t>
      </w:r>
    </w:p>
    <w:p w14:paraId="3CB4605A" w14:textId="2EC087AE" w:rsidR="00E15765" w:rsidRDefault="00E15765" w:rsidP="00E15765">
      <w:pPr>
        <w:pStyle w:val="a9"/>
        <w:ind w:left="840" w:firstLine="480"/>
      </w:pPr>
      <w:r>
        <w:t>long long fileGetByte;</w:t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已接收字节数</w:t>
      </w:r>
    </w:p>
    <w:p w14:paraId="3C929539" w14:textId="2EE12736" w:rsidR="00E15765" w:rsidRDefault="00E15765" w:rsidP="00E15765">
      <w:pPr>
        <w:pStyle w:val="a9"/>
        <w:ind w:left="840" w:firstLine="480"/>
      </w:pPr>
      <w:r>
        <w:t>long long fileAllByte;</w:t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文件字节数</w:t>
      </w:r>
    </w:p>
    <w:p w14:paraId="1D8A294D" w14:textId="6D4F7F99" w:rsidR="00E15765" w:rsidRDefault="00E15765" w:rsidP="00E15765">
      <w:pPr>
        <w:pStyle w:val="a9"/>
        <w:ind w:left="840" w:firstLine="480"/>
        <w:rPr>
          <w:rFonts w:hint="eastAsia"/>
        </w:rPr>
      </w:pPr>
      <w:r w:rsidRPr="00E15765">
        <w:t>bool isSendingFile;</w:t>
      </w:r>
      <w:r w:rsidR="00C62EBB">
        <w:tab/>
      </w:r>
      <w:r w:rsidR="00C62EBB">
        <w:tab/>
      </w:r>
      <w:r w:rsidR="00C62EBB">
        <w:tab/>
        <w:t>//</w:t>
      </w:r>
      <w:r w:rsidR="00C62EBB">
        <w:rPr>
          <w:rFonts w:hint="eastAsia"/>
        </w:rPr>
        <w:t>是否正在发送文件</w:t>
      </w:r>
    </w:p>
    <w:p w14:paraId="150D3D6D" w14:textId="4DCA687F" w:rsidR="007D26D1" w:rsidRDefault="00E15765" w:rsidP="007D26D1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文件传输的过程</w:t>
      </w:r>
    </w:p>
    <w:p w14:paraId="6917C21A" w14:textId="02DD8FA9" w:rsidR="007D26D1" w:rsidRDefault="000632CE" w:rsidP="007D26D1">
      <w:pPr>
        <w:pStyle w:val="a9"/>
        <w:ind w:left="840" w:firstLineChars="0" w:firstLine="0"/>
      </w:pPr>
      <w:r>
        <w:object w:dxaOrig="13071" w:dyaOrig="8400" w14:anchorId="449032A3">
          <v:shape id="_x0000_i1087" type="#_x0000_t75" style="width:453pt;height:291pt" o:ole="">
            <v:imagedata r:id="rId28" o:title=""/>
          </v:shape>
          <o:OLEObject Type="Embed" ProgID="Visio.Drawing.15" ShapeID="_x0000_i1087" DrawAspect="Content" ObjectID="_1654969346" r:id="rId29"/>
        </w:object>
      </w:r>
    </w:p>
    <w:p w14:paraId="2A6A3C4B" w14:textId="7BF1F83A" w:rsidR="000632CE" w:rsidRDefault="000632CE" w:rsidP="007D26D1">
      <w:pPr>
        <w:pStyle w:val="a9"/>
        <w:ind w:left="840" w:firstLineChars="0" w:firstLine="0"/>
      </w:pPr>
      <w:r>
        <w:rPr>
          <w:rFonts w:hint="eastAsia"/>
        </w:rPr>
        <w:t>发送文件</w:t>
      </w:r>
      <w:r>
        <w:rPr>
          <w:rFonts w:hint="eastAsia"/>
        </w:rPr>
        <w:t>s</w:t>
      </w:r>
      <w:r>
        <w:t>endFile()</w:t>
      </w:r>
      <w:r>
        <w:rPr>
          <w:rFonts w:hint="eastAsia"/>
        </w:rPr>
        <w:t>：发送</w:t>
      </w:r>
      <w:r>
        <w:t>100B</w:t>
      </w:r>
      <w:r>
        <w:rPr>
          <w:rFonts w:hint="eastAsia"/>
        </w:rPr>
        <w:t>大小的文件块</w:t>
      </w:r>
    </w:p>
    <w:p w14:paraId="0CCCCBAC" w14:textId="736FD2F4" w:rsidR="0056587A" w:rsidRDefault="0056587A" w:rsidP="007D26D1">
      <w:pPr>
        <w:pStyle w:val="a9"/>
        <w:ind w:left="840" w:firstLineChars="0" w:firstLine="0"/>
        <w:rPr>
          <w:rFonts w:hint="eastAsia"/>
        </w:rPr>
      </w:pPr>
      <w:r>
        <w:rPr>
          <w:rFonts w:hint="eastAsia"/>
        </w:rPr>
        <w:t>接收文件</w:t>
      </w:r>
      <w:r>
        <w:rPr>
          <w:rFonts w:hint="eastAsia"/>
        </w:rPr>
        <w:t>g</w:t>
      </w:r>
      <w:r>
        <w:t>etFile()</w:t>
      </w:r>
      <w:r>
        <w:rPr>
          <w:rFonts w:hint="eastAsia"/>
        </w:rPr>
        <w:t>：接收</w:t>
      </w:r>
      <w:r>
        <w:rPr>
          <w:rFonts w:hint="eastAsia"/>
        </w:rPr>
        <w:t>100B</w:t>
      </w:r>
      <w:r>
        <w:rPr>
          <w:rFonts w:hint="eastAsia"/>
        </w:rPr>
        <w:t>大小的文件块</w:t>
      </w:r>
    </w:p>
    <w:p w14:paraId="08DCF4C7" w14:textId="17D5F762" w:rsidR="000632CE" w:rsidRDefault="000632CE" w:rsidP="007D26D1">
      <w:pPr>
        <w:pStyle w:val="a9"/>
        <w:ind w:left="840" w:firstLineChars="0" w:firstLine="0"/>
      </w:pPr>
      <w:r>
        <w:rPr>
          <w:rFonts w:hint="eastAsia"/>
        </w:rPr>
        <w:t>发送管理</w:t>
      </w:r>
      <w:r>
        <w:t>sendFileProcess()</w:t>
      </w:r>
      <w:r>
        <w:rPr>
          <w:rFonts w:hint="eastAsia"/>
        </w:rPr>
        <w:t>：当发送完文件后停止发送，并发出结束信号</w:t>
      </w:r>
    </w:p>
    <w:p w14:paraId="06801D55" w14:textId="14DBD581" w:rsidR="0056587A" w:rsidRDefault="002B4CD4" w:rsidP="007D26D1">
      <w:pPr>
        <w:pStyle w:val="a9"/>
        <w:ind w:left="840" w:firstLineChars="0" w:firstLine="0"/>
      </w:pPr>
      <w:r>
        <w:rPr>
          <w:rFonts w:hint="eastAsia"/>
        </w:rPr>
        <w:t>发送文件时，每发送一次文件块，建立一次</w:t>
      </w:r>
      <w:r>
        <w:rPr>
          <w:rFonts w:hint="eastAsia"/>
        </w:rPr>
        <w:t>TCP</w:t>
      </w:r>
      <w:r>
        <w:rPr>
          <w:rFonts w:hint="eastAsia"/>
        </w:rPr>
        <w:t>连接。</w:t>
      </w:r>
    </w:p>
    <w:p w14:paraId="509A6BE3" w14:textId="51D02DB8" w:rsidR="00232E06" w:rsidRDefault="00232E06" w:rsidP="00232E06">
      <w:pPr>
        <w:pStyle w:val="a0"/>
        <w:spacing w:before="163" w:after="163"/>
      </w:pPr>
      <w:bookmarkStart w:id="24" w:name="_Toc44355294"/>
      <w:r>
        <w:rPr>
          <w:rFonts w:hint="eastAsia"/>
        </w:rPr>
        <w:t>界面设计</w:t>
      </w:r>
      <w:bookmarkEnd w:id="24"/>
    </w:p>
    <w:p w14:paraId="3A76CC6D" w14:textId="2AA39057" w:rsidR="00232E06" w:rsidRDefault="00232E06" w:rsidP="00232E06">
      <w:pPr>
        <w:pStyle w:val="a1"/>
        <w:spacing w:before="163" w:after="163"/>
      </w:pPr>
      <w:bookmarkStart w:id="25" w:name="_Toc44355295"/>
      <w:r>
        <w:rPr>
          <w:rFonts w:hint="eastAsia"/>
        </w:rPr>
        <w:t>窗口设计（使用</w:t>
      </w:r>
      <w:r>
        <w:rPr>
          <w:rFonts w:hint="eastAsia"/>
        </w:rPr>
        <w:t>Qt</w:t>
      </w:r>
      <w:r>
        <w:t xml:space="preserve"> Designer</w:t>
      </w:r>
      <w:r>
        <w:rPr>
          <w:rFonts w:hint="eastAsia"/>
        </w:rPr>
        <w:t>）</w:t>
      </w:r>
      <w:bookmarkEnd w:id="25"/>
    </w:p>
    <w:p w14:paraId="3A037E32" w14:textId="43B2E845" w:rsidR="00232E06" w:rsidRDefault="00232E06" w:rsidP="00232E06">
      <w:pPr>
        <w:pStyle w:val="a9"/>
        <w:ind w:firstLine="480"/>
      </w:pPr>
      <w:r>
        <w:rPr>
          <w:rFonts w:hint="eastAsia"/>
        </w:rPr>
        <w:t>1.</w:t>
      </w:r>
      <w:r>
        <w:rPr>
          <w:rFonts w:hint="eastAsia"/>
        </w:rPr>
        <w:t>登录窗口</w:t>
      </w:r>
    </w:p>
    <w:p w14:paraId="7A30A076" w14:textId="3589909B" w:rsidR="00232E06" w:rsidRDefault="00232E06" w:rsidP="00232E06">
      <w:pPr>
        <w:pStyle w:val="a9"/>
        <w:ind w:firstLine="480"/>
      </w:pPr>
      <w:r w:rsidRPr="00232E06">
        <w:drawing>
          <wp:inline distT="0" distB="0" distL="0" distR="0" wp14:anchorId="34D2B5BF" wp14:editId="12933CA0">
            <wp:extent cx="4051508" cy="1136708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52E9" w14:textId="371A9DDC" w:rsidR="00232E06" w:rsidRDefault="00232E06" w:rsidP="00232E06">
      <w:pPr>
        <w:pStyle w:val="a9"/>
        <w:ind w:firstLine="480"/>
      </w:pPr>
      <w:r>
        <w:rPr>
          <w:rFonts w:hint="eastAsia"/>
        </w:rPr>
        <w:t>2.</w:t>
      </w:r>
      <w:r>
        <w:rPr>
          <w:rFonts w:hint="eastAsia"/>
        </w:rPr>
        <w:t>用户列表</w:t>
      </w:r>
    </w:p>
    <w:p w14:paraId="2DFFC56D" w14:textId="1326E27B" w:rsidR="00232E06" w:rsidRDefault="00232E06" w:rsidP="00232E06">
      <w:pPr>
        <w:pStyle w:val="a9"/>
        <w:ind w:firstLine="480"/>
      </w:pPr>
      <w:r w:rsidRPr="00232E06">
        <w:drawing>
          <wp:inline distT="0" distB="0" distL="0" distR="0" wp14:anchorId="543D94F3" wp14:editId="5987FDC6">
            <wp:extent cx="2209914" cy="36958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4F31" w14:textId="52EDB391" w:rsidR="00232E06" w:rsidRDefault="00232E06" w:rsidP="00232E06">
      <w:pPr>
        <w:pStyle w:val="a9"/>
        <w:ind w:firstLine="480"/>
      </w:pPr>
      <w:r>
        <w:rPr>
          <w:rFonts w:hint="eastAsia"/>
        </w:rPr>
        <w:t>3.</w:t>
      </w:r>
      <w:r>
        <w:rPr>
          <w:rFonts w:hint="eastAsia"/>
        </w:rPr>
        <w:t>聊天窗口</w:t>
      </w:r>
    </w:p>
    <w:p w14:paraId="040EA88E" w14:textId="3E125A3A" w:rsidR="00232E06" w:rsidRDefault="00232E06" w:rsidP="00232E06">
      <w:pPr>
        <w:pStyle w:val="a9"/>
        <w:ind w:firstLine="480"/>
      </w:pPr>
      <w:r w:rsidRPr="00232E06">
        <w:drawing>
          <wp:inline distT="0" distB="0" distL="0" distR="0" wp14:anchorId="14E23EBD" wp14:editId="468D841E">
            <wp:extent cx="4635738" cy="354348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290D" w14:textId="3A5B353E" w:rsidR="00232E06" w:rsidRDefault="00232E06" w:rsidP="00232E06">
      <w:pPr>
        <w:pStyle w:val="a9"/>
        <w:ind w:firstLine="480"/>
      </w:pPr>
      <w:r>
        <w:rPr>
          <w:rFonts w:hint="eastAsia"/>
        </w:rPr>
        <w:t>4.</w:t>
      </w:r>
      <w:r>
        <w:rPr>
          <w:rFonts w:hint="eastAsia"/>
        </w:rPr>
        <w:t>发送文件窗口</w:t>
      </w:r>
    </w:p>
    <w:p w14:paraId="58165746" w14:textId="50D36445" w:rsidR="00232E06" w:rsidRDefault="00232E06" w:rsidP="00232E06">
      <w:pPr>
        <w:pStyle w:val="a9"/>
        <w:ind w:firstLine="480"/>
      </w:pPr>
      <w:r w:rsidRPr="00232E06">
        <w:drawing>
          <wp:inline distT="0" distB="0" distL="0" distR="0" wp14:anchorId="258DD5C3" wp14:editId="4D4E5302">
            <wp:extent cx="3283119" cy="102875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7E29" w14:textId="5A1415C2" w:rsidR="00232E06" w:rsidRDefault="00232E06" w:rsidP="00232E06">
      <w:pPr>
        <w:pStyle w:val="a9"/>
        <w:ind w:firstLine="480"/>
      </w:pPr>
      <w:r>
        <w:rPr>
          <w:rFonts w:hint="eastAsia"/>
        </w:rPr>
        <w:t>5.</w:t>
      </w:r>
      <w:r>
        <w:rPr>
          <w:rFonts w:hint="eastAsia"/>
        </w:rPr>
        <w:t>接收文件窗口</w:t>
      </w:r>
    </w:p>
    <w:p w14:paraId="4F93A225" w14:textId="5815E8F9" w:rsidR="00232E06" w:rsidRDefault="00232E06" w:rsidP="00232E06">
      <w:pPr>
        <w:pStyle w:val="a9"/>
        <w:ind w:firstLine="480"/>
      </w:pPr>
      <w:r w:rsidRPr="00232E06">
        <w:drawing>
          <wp:inline distT="0" distB="0" distL="0" distR="0" wp14:anchorId="370D3743" wp14:editId="110DC39C">
            <wp:extent cx="2952902" cy="9207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863A" w14:textId="16ACA54C" w:rsidR="00232E06" w:rsidRDefault="00232E06" w:rsidP="00232E06">
      <w:pPr>
        <w:pStyle w:val="a9"/>
        <w:ind w:firstLine="480"/>
      </w:pPr>
      <w:r>
        <w:rPr>
          <w:rFonts w:hint="eastAsia"/>
        </w:rPr>
        <w:t>6.</w:t>
      </w:r>
      <w:r>
        <w:rPr>
          <w:rFonts w:hint="eastAsia"/>
        </w:rPr>
        <w:t>进度条</w:t>
      </w:r>
    </w:p>
    <w:p w14:paraId="784E1006" w14:textId="33BC6C6B" w:rsidR="00232E06" w:rsidRDefault="00232E06" w:rsidP="00232E06">
      <w:pPr>
        <w:pStyle w:val="a9"/>
        <w:ind w:firstLine="480"/>
      </w:pPr>
      <w:r w:rsidRPr="00232E06">
        <w:drawing>
          <wp:inline distT="0" distB="0" distL="0" distR="0" wp14:anchorId="122DB5ED" wp14:editId="7EA8FB44">
            <wp:extent cx="3416476" cy="80649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4FAB" w14:textId="1CD853B3" w:rsidR="00F23B80" w:rsidRDefault="00F23B80" w:rsidP="00F23B80">
      <w:pPr>
        <w:pStyle w:val="a1"/>
        <w:spacing w:before="163" w:after="163"/>
      </w:pPr>
      <w:bookmarkStart w:id="26" w:name="_Toc44355296"/>
      <w:r w:rsidRPr="00F23B80">
        <w:t>Qt Style Sheets</w:t>
      </w:r>
      <w:r>
        <w:rPr>
          <w:rFonts w:hint="eastAsia"/>
        </w:rPr>
        <w:t>（样式设计）</w:t>
      </w:r>
      <w:bookmarkEnd w:id="26"/>
    </w:p>
    <w:p w14:paraId="320FCCF9" w14:textId="14181F01" w:rsidR="00F23B80" w:rsidRDefault="00F23B80" w:rsidP="00F23B80">
      <w:pPr>
        <w:pStyle w:val="a9"/>
        <w:ind w:firstLine="480"/>
      </w:pPr>
      <w:r>
        <w:rPr>
          <w:rFonts w:hint="eastAsia"/>
        </w:rPr>
        <w:t>代码位置：</w:t>
      </w:r>
    </w:p>
    <w:p w14:paraId="7C6A1E56" w14:textId="02C9B5DC" w:rsidR="00F23B80" w:rsidRPr="00F23B80" w:rsidRDefault="00F23B80" w:rsidP="00F23B80">
      <w:pPr>
        <w:pStyle w:val="a9"/>
        <w:ind w:firstLine="480"/>
      </w:pPr>
      <w:r>
        <w:tab/>
        <w:t>/</w:t>
      </w:r>
      <w:r>
        <w:rPr>
          <w:rFonts w:hint="eastAsia"/>
        </w:rPr>
        <w:t>程序源代码</w:t>
      </w:r>
      <w:r>
        <w:t>/source/StyleSheet.qss</w:t>
      </w:r>
    </w:p>
    <w:p w14:paraId="443F001E" w14:textId="56291C65" w:rsidR="00F23B80" w:rsidRDefault="00F23B80" w:rsidP="00F23B80">
      <w:pPr>
        <w:pStyle w:val="a9"/>
        <w:ind w:firstLine="480"/>
      </w:pPr>
      <w:r>
        <w:rPr>
          <w:rFonts w:hint="eastAsia"/>
        </w:rPr>
        <w:t>按钮</w:t>
      </w:r>
      <w:r w:rsidR="00A4214C">
        <w:rPr>
          <w:rFonts w:hint="eastAsia"/>
        </w:rPr>
        <w:t>默认</w:t>
      </w:r>
      <w:r>
        <w:rPr>
          <w:rFonts w:hint="eastAsia"/>
        </w:rPr>
        <w:t>属性：</w:t>
      </w:r>
    </w:p>
    <w:p w14:paraId="72A26C71" w14:textId="148578E2" w:rsidR="00F23B80" w:rsidRDefault="00F23B80" w:rsidP="00F23B80">
      <w:pPr>
        <w:pStyle w:val="a9"/>
        <w:ind w:firstLine="480"/>
      </w:pPr>
      <w:r>
        <w:tab/>
      </w:r>
      <w:r>
        <w:rPr>
          <w:rFonts w:hint="eastAsia"/>
        </w:rPr>
        <w:t>字体颜色：</w:t>
      </w:r>
      <w:r w:rsidRPr="00F23B80">
        <w:t>rgb(17, 17, 17)</w:t>
      </w:r>
      <w:r w:rsidR="00A4214C">
        <w:t xml:space="preserve"> </w:t>
      </w:r>
      <w:r w:rsidR="00A4214C" w:rsidRPr="00A4214C">
        <w:drawing>
          <wp:inline distT="0" distB="0" distL="0" distR="0" wp14:anchorId="5F7B21C8" wp14:editId="40DD662E">
            <wp:extent cx="152400" cy="125307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470" cy="14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07FA" w14:textId="4679B37C" w:rsidR="00F23B80" w:rsidRDefault="00F23B80" w:rsidP="00F23B80">
      <w:pPr>
        <w:pStyle w:val="a9"/>
        <w:ind w:firstLine="480"/>
      </w:pPr>
      <w:r>
        <w:tab/>
      </w:r>
      <w:r>
        <w:rPr>
          <w:rFonts w:hint="eastAsia"/>
        </w:rPr>
        <w:t>边框宽度：</w:t>
      </w:r>
      <w:r>
        <w:rPr>
          <w:rFonts w:hint="eastAsia"/>
        </w:rPr>
        <w:t>1px</w:t>
      </w:r>
    </w:p>
    <w:p w14:paraId="45E775BD" w14:textId="31ABE45B" w:rsidR="00F23B80" w:rsidRDefault="00F23B80" w:rsidP="00F23B80">
      <w:pPr>
        <w:pStyle w:val="a9"/>
        <w:ind w:firstLine="480"/>
      </w:pPr>
      <w:r>
        <w:tab/>
      </w:r>
      <w:r>
        <w:rPr>
          <w:rFonts w:hint="eastAsia"/>
        </w:rPr>
        <w:t>边框圆角：</w:t>
      </w:r>
      <w:r>
        <w:t>4px</w:t>
      </w:r>
    </w:p>
    <w:p w14:paraId="2A643BFF" w14:textId="61DAE4E4" w:rsidR="00F23B80" w:rsidRDefault="00F23B80" w:rsidP="00F23B80">
      <w:pPr>
        <w:pStyle w:val="a9"/>
        <w:ind w:firstLine="480"/>
      </w:pPr>
      <w:r>
        <w:tab/>
      </w:r>
      <w:r>
        <w:rPr>
          <w:rFonts w:hint="eastAsia"/>
        </w:rPr>
        <w:t>边框颜色：</w:t>
      </w:r>
      <w:r w:rsidRPr="00F23B80">
        <w:t>rgb(205, 207, 208)</w:t>
      </w:r>
      <w:r w:rsidR="00A4214C">
        <w:t xml:space="preserve"> </w:t>
      </w:r>
      <w:r w:rsidR="00A4214C" w:rsidRPr="00A4214C">
        <w:drawing>
          <wp:inline distT="0" distB="0" distL="0" distR="0" wp14:anchorId="258BEBED" wp14:editId="5317DE1B">
            <wp:extent cx="158750" cy="127690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118" cy="1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B2B3" w14:textId="173E823D" w:rsidR="00F23B80" w:rsidRDefault="00F23B80" w:rsidP="00F23B80">
      <w:pPr>
        <w:pStyle w:val="a9"/>
        <w:ind w:firstLine="480"/>
      </w:pPr>
      <w:r>
        <w:tab/>
      </w:r>
      <w:r>
        <w:rPr>
          <w:rFonts w:hint="eastAsia"/>
        </w:rPr>
        <w:t>边框样式：实线</w:t>
      </w:r>
    </w:p>
    <w:p w14:paraId="54170B91" w14:textId="5DE30900" w:rsidR="00F23B80" w:rsidRDefault="00F23B80" w:rsidP="00F23B80">
      <w:pPr>
        <w:pStyle w:val="a9"/>
        <w:ind w:firstLine="480"/>
      </w:pPr>
      <w:r>
        <w:tab/>
      </w:r>
      <w:r>
        <w:rPr>
          <w:rFonts w:hint="eastAsia"/>
        </w:rPr>
        <w:t>字边距：</w:t>
      </w:r>
      <w:r>
        <w:rPr>
          <w:rFonts w:hint="eastAsia"/>
        </w:rPr>
        <w:t>8px</w:t>
      </w:r>
    </w:p>
    <w:p w14:paraId="69DD39A9" w14:textId="1EDC6CA3" w:rsidR="00F23B80" w:rsidRDefault="00F23B80" w:rsidP="00F23B80">
      <w:pPr>
        <w:pStyle w:val="a9"/>
        <w:ind w:firstLine="480"/>
      </w:pPr>
      <w:r>
        <w:tab/>
      </w:r>
      <w:r>
        <w:rPr>
          <w:rFonts w:hint="eastAsia"/>
        </w:rPr>
        <w:t>背景颜色：</w:t>
      </w:r>
      <w:r w:rsidRPr="00F23B80">
        <w:t>rgb(255, 255, 255)</w:t>
      </w:r>
      <w:r w:rsidR="00A4214C">
        <w:t xml:space="preserve"> </w:t>
      </w:r>
      <w:r w:rsidR="00A4214C" w:rsidRPr="00A4214C">
        <w:drawing>
          <wp:inline distT="0" distB="0" distL="0" distR="0" wp14:anchorId="09407319" wp14:editId="2A8AF056">
            <wp:extent cx="171450" cy="1409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536" cy="1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1A88" w14:textId="59E4551A" w:rsidR="00A4214C" w:rsidRDefault="00A4214C" w:rsidP="00F23B80">
      <w:pPr>
        <w:pStyle w:val="a9"/>
        <w:ind w:firstLine="480"/>
      </w:pPr>
      <w:r>
        <w:rPr>
          <w:rFonts w:hint="eastAsia"/>
        </w:rPr>
        <w:t>按钮悬浮属性：</w:t>
      </w:r>
    </w:p>
    <w:p w14:paraId="27A1A9E1" w14:textId="2366E29B" w:rsidR="00A4214C" w:rsidRDefault="00A4214C" w:rsidP="00F23B80">
      <w:pPr>
        <w:pStyle w:val="a9"/>
        <w:ind w:firstLine="480"/>
      </w:pPr>
      <w:r>
        <w:tab/>
      </w:r>
      <w:r>
        <w:rPr>
          <w:rFonts w:hint="eastAsia"/>
        </w:rPr>
        <w:t>背景颜色：</w:t>
      </w:r>
      <w:r w:rsidRPr="00A4214C">
        <w:t>rgb(239, 239, 240)</w:t>
      </w:r>
      <w:r>
        <w:t xml:space="preserve"> </w:t>
      </w:r>
      <w:r w:rsidRPr="00A4214C">
        <w:drawing>
          <wp:inline distT="0" distB="0" distL="0" distR="0" wp14:anchorId="3D101A38" wp14:editId="090BCB96">
            <wp:extent cx="169826" cy="146050"/>
            <wp:effectExtent l="0" t="0" r="190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925" cy="1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BEDB" w14:textId="0872B577" w:rsidR="00A4214C" w:rsidRDefault="00A4214C" w:rsidP="00F23B80">
      <w:pPr>
        <w:pStyle w:val="a9"/>
        <w:ind w:firstLine="480"/>
      </w:pPr>
      <w:r>
        <w:rPr>
          <w:rFonts w:hint="eastAsia"/>
        </w:rPr>
        <w:t>按钮按下属性：</w:t>
      </w:r>
    </w:p>
    <w:p w14:paraId="33A840B7" w14:textId="1D2A2864" w:rsidR="00A4214C" w:rsidRDefault="00A4214C" w:rsidP="00F23B80">
      <w:pPr>
        <w:pStyle w:val="a9"/>
        <w:ind w:firstLine="480"/>
      </w:pPr>
      <w:r>
        <w:tab/>
      </w:r>
      <w:r>
        <w:rPr>
          <w:rFonts w:hint="eastAsia"/>
        </w:rPr>
        <w:t>背景颜色：</w:t>
      </w:r>
      <w:r w:rsidRPr="00A4214C">
        <w:t>rgb(225, 226, 227)</w:t>
      </w:r>
      <w:r>
        <w:t xml:space="preserve"> </w:t>
      </w:r>
      <w:r w:rsidRPr="00A4214C">
        <w:drawing>
          <wp:inline distT="0" distB="0" distL="0" distR="0" wp14:anchorId="755C3EEB" wp14:editId="4DC5713F">
            <wp:extent cx="165100" cy="138834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0404" cy="14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C8EA" w14:textId="31AE49B2" w:rsidR="00A4214C" w:rsidRDefault="00A4214C" w:rsidP="00F23B80">
      <w:pPr>
        <w:pStyle w:val="a9"/>
        <w:ind w:firstLine="480"/>
      </w:pPr>
      <w:r>
        <w:rPr>
          <w:rFonts w:hint="eastAsia"/>
        </w:rPr>
        <w:t>按钮不可用属性：</w:t>
      </w:r>
    </w:p>
    <w:p w14:paraId="064E08A9" w14:textId="36EF1B8A" w:rsidR="00A4214C" w:rsidRDefault="00A4214C" w:rsidP="00F23B80">
      <w:pPr>
        <w:pStyle w:val="a9"/>
        <w:ind w:firstLine="480"/>
      </w:pPr>
      <w:r>
        <w:tab/>
      </w:r>
      <w:r>
        <w:rPr>
          <w:rFonts w:hint="eastAsia"/>
        </w:rPr>
        <w:t>字体颜色：</w:t>
      </w:r>
      <w:r w:rsidRPr="00A4214C">
        <w:t>rgb(128, 128, 128)</w:t>
      </w:r>
      <w:r>
        <w:t xml:space="preserve"> </w:t>
      </w:r>
      <w:r w:rsidRPr="00A4214C">
        <w:drawing>
          <wp:inline distT="0" distB="0" distL="0" distR="0" wp14:anchorId="0E0055C7" wp14:editId="68DAFB34">
            <wp:extent cx="167640" cy="15240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894" cy="1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996A" w14:textId="7683B718" w:rsidR="00A4214C" w:rsidRDefault="00A4214C" w:rsidP="00F23B80">
      <w:pPr>
        <w:pStyle w:val="a9"/>
        <w:ind w:firstLine="480"/>
      </w:pPr>
      <w:r>
        <w:tab/>
      </w:r>
      <w:r>
        <w:rPr>
          <w:rFonts w:hint="eastAsia"/>
        </w:rPr>
        <w:t>背景颜色：</w:t>
      </w:r>
      <w:r w:rsidRPr="00A4214C">
        <w:t>rgb(207, 207, 207)</w:t>
      </w:r>
      <w:r>
        <w:t xml:space="preserve"> </w:t>
      </w:r>
      <w:r w:rsidRPr="00A4214C">
        <w:drawing>
          <wp:inline distT="0" distB="0" distL="0" distR="0" wp14:anchorId="09134BA2" wp14:editId="0F3EC7CD">
            <wp:extent cx="171450" cy="1416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162" cy="16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19B1" w14:textId="5DEFD281" w:rsidR="00A4214C" w:rsidRDefault="00A4214C" w:rsidP="00F23B80">
      <w:pPr>
        <w:pStyle w:val="a9"/>
        <w:ind w:firstLine="480"/>
      </w:pPr>
      <w:r>
        <w:rPr>
          <w:rFonts w:hint="eastAsia"/>
        </w:rPr>
        <w:t>文本</w:t>
      </w:r>
      <w:r w:rsidR="00E12F72">
        <w:rPr>
          <w:rFonts w:hint="eastAsia"/>
        </w:rPr>
        <w:t>编辑</w:t>
      </w:r>
      <w:r>
        <w:rPr>
          <w:rFonts w:hint="eastAsia"/>
        </w:rPr>
        <w:t>框</w:t>
      </w:r>
      <w:r w:rsidR="00E12F72">
        <w:rPr>
          <w:rFonts w:hint="eastAsia"/>
        </w:rPr>
        <w:t>属性</w:t>
      </w:r>
      <w:r>
        <w:rPr>
          <w:rFonts w:hint="eastAsia"/>
        </w:rPr>
        <w:t>：</w:t>
      </w:r>
    </w:p>
    <w:p w14:paraId="72345069" w14:textId="0C272722" w:rsidR="00A4214C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字体颜色：</w:t>
      </w:r>
      <w:r w:rsidRPr="00F23B80">
        <w:t>rgb(17, 17, 17)</w:t>
      </w:r>
      <w:r>
        <w:t xml:space="preserve"> </w:t>
      </w:r>
      <w:r w:rsidRPr="00A4214C">
        <w:drawing>
          <wp:inline distT="0" distB="0" distL="0" distR="0" wp14:anchorId="06D8151D" wp14:editId="2AAEBA20">
            <wp:extent cx="152400" cy="125307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470" cy="14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FE18" w14:textId="5B6BFB83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边框宽度：</w:t>
      </w:r>
      <w:r>
        <w:rPr>
          <w:rFonts w:hint="eastAsia"/>
        </w:rPr>
        <w:t>1px</w:t>
      </w:r>
    </w:p>
    <w:p w14:paraId="589CAED9" w14:textId="483E0412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边框圆角：</w:t>
      </w:r>
      <w:r>
        <w:rPr>
          <w:rFonts w:hint="eastAsia"/>
        </w:rPr>
        <w:t>6px</w:t>
      </w:r>
    </w:p>
    <w:p w14:paraId="0E2EF179" w14:textId="3C9693FA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边框颜色：</w:t>
      </w:r>
      <w:r w:rsidRPr="00F23B80">
        <w:t>rgb(255, 255, 255)</w:t>
      </w:r>
      <w:r>
        <w:t xml:space="preserve"> </w:t>
      </w:r>
      <w:r w:rsidRPr="00A4214C">
        <w:drawing>
          <wp:inline distT="0" distB="0" distL="0" distR="0" wp14:anchorId="089E9155" wp14:editId="463A1078">
            <wp:extent cx="171450" cy="1409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536" cy="1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A320" w14:textId="55AC9182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边框样式：实线</w:t>
      </w:r>
    </w:p>
    <w:p w14:paraId="58570210" w14:textId="291F95B4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背景颜色：</w:t>
      </w:r>
      <w:r w:rsidRPr="00F23B80">
        <w:t>rgb(255, 255, 255)</w:t>
      </w:r>
      <w:r>
        <w:t xml:space="preserve"> </w:t>
      </w:r>
      <w:r w:rsidRPr="00A4214C">
        <w:drawing>
          <wp:inline distT="0" distB="0" distL="0" distR="0" wp14:anchorId="476A1017" wp14:editId="4AF80D35">
            <wp:extent cx="171450" cy="1409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536" cy="1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E000" w14:textId="0523DF25" w:rsidR="00E12F72" w:rsidRDefault="00E12F72" w:rsidP="00F23B80">
      <w:pPr>
        <w:pStyle w:val="a9"/>
        <w:ind w:firstLine="480"/>
      </w:pPr>
      <w:r>
        <w:rPr>
          <w:rFonts w:hint="eastAsia"/>
        </w:rPr>
        <w:t>进度条属性：</w:t>
      </w:r>
    </w:p>
    <w:p w14:paraId="4C34454A" w14:textId="3DDA7FD8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进度百分比位置：中间</w:t>
      </w:r>
    </w:p>
    <w:p w14:paraId="026750D2" w14:textId="5784ABB0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字体颜色：</w:t>
      </w:r>
      <w:r w:rsidRPr="00E12F72">
        <w:t>rgb(0, 0, 0)</w:t>
      </w:r>
      <w:r>
        <w:t xml:space="preserve"> </w:t>
      </w:r>
      <w:r w:rsidRPr="00E12F72">
        <w:drawing>
          <wp:inline distT="0" distB="0" distL="0" distR="0" wp14:anchorId="412FBF7A" wp14:editId="4E84CBA1">
            <wp:extent cx="171450" cy="1379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3948" cy="14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74BA" w14:textId="6D6D00B9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边框宽度：</w:t>
      </w:r>
      <w:r>
        <w:rPr>
          <w:rFonts w:hint="eastAsia"/>
        </w:rPr>
        <w:t>1px</w:t>
      </w:r>
    </w:p>
    <w:p w14:paraId="09C1A628" w14:textId="01385813" w:rsidR="00E12F72" w:rsidRDefault="00E12F72" w:rsidP="00F23B80">
      <w:pPr>
        <w:pStyle w:val="a9"/>
        <w:ind w:firstLine="480"/>
      </w:pPr>
      <w:r>
        <w:tab/>
      </w:r>
      <w:r>
        <w:rPr>
          <w:rFonts w:hint="eastAsia"/>
        </w:rPr>
        <w:t>边框圆角：</w:t>
      </w:r>
      <w:r>
        <w:rPr>
          <w:rFonts w:hint="eastAsia"/>
        </w:rPr>
        <w:t>10px</w:t>
      </w:r>
    </w:p>
    <w:p w14:paraId="64625701" w14:textId="56F7A5CB" w:rsidR="00E12F72" w:rsidRDefault="00E12F72" w:rsidP="00E12F72">
      <w:pPr>
        <w:pStyle w:val="a9"/>
        <w:ind w:firstLine="480"/>
      </w:pPr>
      <w:r>
        <w:tab/>
      </w:r>
      <w:r>
        <w:rPr>
          <w:rFonts w:hint="eastAsia"/>
        </w:rPr>
        <w:t>边框样式：</w:t>
      </w:r>
      <w:r>
        <w:rPr>
          <w:rFonts w:hint="eastAsia"/>
        </w:rPr>
        <w:t>3D</w:t>
      </w:r>
      <w:r>
        <w:rPr>
          <w:rFonts w:hint="eastAsia"/>
        </w:rPr>
        <w:t>嵌入边框</w:t>
      </w:r>
    </w:p>
    <w:p w14:paraId="75A0353C" w14:textId="3CFD45C0" w:rsidR="00E12F72" w:rsidRDefault="00E12F72" w:rsidP="00E12F72">
      <w:pPr>
        <w:pStyle w:val="a9"/>
        <w:ind w:firstLine="480"/>
      </w:pPr>
      <w:r>
        <w:rPr>
          <w:rFonts w:hint="eastAsia"/>
        </w:rPr>
        <w:t>边框颜色：</w:t>
      </w:r>
      <w:r w:rsidRPr="00E12F72">
        <w:t>rgb(171,</w:t>
      </w:r>
      <w:r>
        <w:t xml:space="preserve"> </w:t>
      </w:r>
      <w:r w:rsidRPr="00E12F72">
        <w:t>171,</w:t>
      </w:r>
      <w:r>
        <w:t xml:space="preserve"> </w:t>
      </w:r>
      <w:r w:rsidRPr="00E12F72">
        <w:t>171)</w:t>
      </w:r>
      <w:r>
        <w:t xml:space="preserve"> </w:t>
      </w:r>
      <w:r w:rsidRPr="00E12F72">
        <w:drawing>
          <wp:inline distT="0" distB="0" distL="0" distR="0" wp14:anchorId="5DE82439" wp14:editId="29890382">
            <wp:extent cx="158750" cy="13985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388" cy="16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5BA9" w14:textId="5B6998B0" w:rsidR="00E12F72" w:rsidRDefault="00E12F72" w:rsidP="00E12F72">
      <w:pPr>
        <w:pStyle w:val="a9"/>
        <w:ind w:firstLine="480"/>
      </w:pPr>
      <w:r>
        <w:rPr>
          <w:rFonts w:hint="eastAsia"/>
        </w:rPr>
        <w:t>背景颜色：</w:t>
      </w:r>
      <w:r w:rsidRPr="00F23B80">
        <w:t>rgb(255,</w:t>
      </w:r>
      <w:r>
        <w:t xml:space="preserve"> </w:t>
      </w:r>
      <w:r w:rsidRPr="00F23B80">
        <w:t>255, 255)</w:t>
      </w:r>
      <w:r>
        <w:t xml:space="preserve"> </w:t>
      </w:r>
      <w:r w:rsidRPr="00A4214C">
        <w:drawing>
          <wp:inline distT="0" distB="0" distL="0" distR="0" wp14:anchorId="1A58DFFD" wp14:editId="5E95B1C5">
            <wp:extent cx="171450" cy="1409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536" cy="1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D3A5" w14:textId="1E0DEBC8" w:rsidR="00E12F72" w:rsidRDefault="00E12F72" w:rsidP="00E12F72">
      <w:pPr>
        <w:pStyle w:val="a9"/>
        <w:ind w:firstLineChars="83" w:firstLine="199"/>
      </w:pPr>
      <w:r>
        <w:rPr>
          <w:rFonts w:hint="eastAsia"/>
        </w:rPr>
        <w:t>水平填充进度条属性：</w:t>
      </w:r>
    </w:p>
    <w:p w14:paraId="171B2942" w14:textId="0D591D79" w:rsidR="00E12F72" w:rsidRDefault="00E12F72" w:rsidP="00D94CD6">
      <w:pPr>
        <w:pStyle w:val="a9"/>
        <w:ind w:left="420" w:firstLineChars="0" w:firstLine="221"/>
      </w:pPr>
      <w:r>
        <w:rPr>
          <w:rFonts w:hint="eastAsia"/>
        </w:rPr>
        <w:t>背景颜色：</w:t>
      </w:r>
      <w:r w:rsidR="00D94CD6">
        <w:rPr>
          <w:rFonts w:hint="eastAsia"/>
        </w:rPr>
        <w:t>渐变（线性类型，填充平铺，从上：</w:t>
      </w:r>
      <w:r w:rsidR="00D94CD6" w:rsidRPr="00D94CD6">
        <w:t>rgba(3, 141, 251, 255)</w:t>
      </w:r>
      <w:r w:rsidR="00D94CD6">
        <w:t xml:space="preserve"> </w:t>
      </w:r>
      <w:r w:rsidR="00D94CD6" w:rsidRPr="00D94CD6">
        <w:drawing>
          <wp:inline distT="0" distB="0" distL="0" distR="0" wp14:anchorId="4BFC2948" wp14:editId="6D007082">
            <wp:extent cx="154974" cy="133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7993" cy="14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CD6">
        <w:t xml:space="preserve"> </w:t>
      </w:r>
      <w:r w:rsidR="00D94CD6">
        <w:rPr>
          <w:rFonts w:hint="eastAsia"/>
        </w:rPr>
        <w:t>到下：</w:t>
      </w:r>
      <w:r w:rsidR="00D94CD6" w:rsidRPr="00D94CD6">
        <w:t>rgba(0, 123, 219, 255)</w:t>
      </w:r>
      <w:r w:rsidR="00D94CD6">
        <w:t xml:space="preserve"> </w:t>
      </w:r>
      <w:r w:rsidR="00D94CD6" w:rsidRPr="00D94CD6">
        <w:drawing>
          <wp:inline distT="0" distB="0" distL="0" distR="0" wp14:anchorId="2ECC6EEB" wp14:editId="2F8E863C">
            <wp:extent cx="154803" cy="139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5640" cy="1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CD6">
        <w:t xml:space="preserve"> </w:t>
      </w:r>
      <w:r w:rsidR="00D94CD6">
        <w:rPr>
          <w:rFonts w:hint="eastAsia"/>
        </w:rPr>
        <w:t>）</w:t>
      </w:r>
    </w:p>
    <w:p w14:paraId="1DE25D80" w14:textId="6089121C" w:rsidR="00D94CD6" w:rsidRDefault="00385CC8" w:rsidP="00D94CD6">
      <w:pPr>
        <w:pStyle w:val="a9"/>
        <w:ind w:left="420" w:firstLineChars="0" w:firstLine="221"/>
      </w:pPr>
      <w:r>
        <w:rPr>
          <w:rFonts w:hint="eastAsia"/>
        </w:rPr>
        <w:t>边框样式：实线</w:t>
      </w:r>
    </w:p>
    <w:p w14:paraId="0588A800" w14:textId="18CD5B22" w:rsidR="00385CC8" w:rsidRDefault="00385CC8" w:rsidP="00D94CD6">
      <w:pPr>
        <w:pStyle w:val="a9"/>
        <w:ind w:left="420" w:firstLineChars="0" w:firstLine="221"/>
      </w:pPr>
      <w:r>
        <w:rPr>
          <w:rFonts w:hint="eastAsia"/>
        </w:rPr>
        <w:t>边框圆角：</w:t>
      </w:r>
      <w:r>
        <w:rPr>
          <w:rFonts w:hint="eastAsia"/>
        </w:rPr>
        <w:t>8px</w:t>
      </w:r>
    </w:p>
    <w:p w14:paraId="192DDCF7" w14:textId="120ED056" w:rsidR="00385CC8" w:rsidRDefault="00385CC8" w:rsidP="00D94CD6">
      <w:pPr>
        <w:pStyle w:val="a9"/>
        <w:ind w:left="420" w:firstLineChars="0" w:firstLine="221"/>
      </w:pPr>
      <w:r>
        <w:rPr>
          <w:rFonts w:hint="eastAsia"/>
        </w:rPr>
        <w:t>边框宽度：</w:t>
      </w:r>
      <w:r>
        <w:rPr>
          <w:rFonts w:hint="eastAsia"/>
        </w:rPr>
        <w:t>1px</w:t>
      </w:r>
    </w:p>
    <w:p w14:paraId="5D5B3DA5" w14:textId="6249AB4D" w:rsidR="00385CC8" w:rsidRDefault="00385CC8" w:rsidP="00D94CD6">
      <w:pPr>
        <w:pStyle w:val="a9"/>
        <w:ind w:left="420" w:firstLineChars="0" w:firstLine="221"/>
      </w:pPr>
      <w:r>
        <w:rPr>
          <w:rFonts w:hint="eastAsia"/>
        </w:rPr>
        <w:t>边框颜色：</w:t>
      </w:r>
      <w:r w:rsidRPr="00385CC8">
        <w:t>rgb(0, 86, 154)</w:t>
      </w:r>
      <w:r>
        <w:t xml:space="preserve"> </w:t>
      </w:r>
      <w:r w:rsidRPr="00385CC8">
        <w:drawing>
          <wp:inline distT="0" distB="0" distL="0" distR="0" wp14:anchorId="480E9060" wp14:editId="68F1ECB1">
            <wp:extent cx="158750" cy="14029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6817" cy="15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8FED" w14:textId="5D6260D6" w:rsidR="00A30B44" w:rsidRDefault="00A30B44" w:rsidP="00A30B44">
      <w:pPr>
        <w:pStyle w:val="a1"/>
        <w:spacing w:before="163" w:after="163"/>
      </w:pPr>
      <w:bookmarkStart w:id="27" w:name="_Toc44355297"/>
      <w:r>
        <w:rPr>
          <w:rFonts w:hint="eastAsia"/>
        </w:rPr>
        <w:t>消息显示框的彩色</w:t>
      </w:r>
      <w:r w:rsidR="00E21583">
        <w:rPr>
          <w:rFonts w:hint="eastAsia"/>
        </w:rPr>
        <w:t>消息头</w:t>
      </w:r>
      <w:bookmarkEnd w:id="27"/>
    </w:p>
    <w:p w14:paraId="6C0675CB" w14:textId="701F355C" w:rsidR="00A30B44" w:rsidRDefault="00E21583" w:rsidP="00A30B44">
      <w:pPr>
        <w:pStyle w:val="a9"/>
        <w:ind w:firstLine="480"/>
      </w:pPr>
      <w:r>
        <w:rPr>
          <w:rFonts w:hint="eastAsia"/>
        </w:rPr>
        <w:t>消息头的格式：用户名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::</w:t>
      </w:r>
      <w:r>
        <w:rPr>
          <w:rFonts w:hint="eastAsia"/>
        </w:rPr>
        <w:t>端口</w:t>
      </w:r>
      <w:r>
        <w:t xml:space="preserve">) </w:t>
      </w:r>
      <w:r>
        <w:rPr>
          <w:rFonts w:hint="eastAsia"/>
        </w:rPr>
        <w:t>时间</w:t>
      </w:r>
    </w:p>
    <w:p w14:paraId="784EEDB3" w14:textId="3254F7FE" w:rsidR="00E21583" w:rsidRDefault="00A70D27" w:rsidP="00A30B44">
      <w:pPr>
        <w:pStyle w:val="a9"/>
        <w:ind w:firstLine="480"/>
      </w:pPr>
      <w:r>
        <w:rPr>
          <w:rFonts w:hint="eastAsia"/>
        </w:rPr>
        <w:t>对应的代码：</w:t>
      </w:r>
    </w:p>
    <w:p w14:paraId="00BAA138" w14:textId="24D78906" w:rsidR="00A70D27" w:rsidRDefault="00A70D27" w:rsidP="00A30B44">
      <w:pPr>
        <w:pStyle w:val="a9"/>
        <w:ind w:firstLine="480"/>
      </w:pPr>
      <w:r>
        <w:rPr>
          <w:rFonts w:hint="eastAsia"/>
        </w:rPr>
        <w:t>发送消息者</w:t>
      </w:r>
      <w:r w:rsidR="006B062C">
        <w:rPr>
          <w:rFonts w:hint="eastAsia"/>
        </w:rPr>
        <w:t>（自己为绿色）</w:t>
      </w:r>
      <w:r>
        <w:rPr>
          <w:rFonts w:hint="eastAsia"/>
        </w:rPr>
        <w:t>：</w:t>
      </w:r>
    </w:p>
    <w:p w14:paraId="37EE2093" w14:textId="77777777" w:rsidR="00A70D27" w:rsidRPr="00A70D27" w:rsidRDefault="00A70D27" w:rsidP="00A70D2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head =  user.name + 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("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user.host.toString() + 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"::"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 </w:t>
      </w:r>
    </w:p>
    <w:p w14:paraId="45646C09" w14:textId="77777777" w:rsidR="00A70D27" w:rsidRPr="00A70D27" w:rsidRDefault="00A70D27" w:rsidP="00A70D2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QString::number(user.TCP_PORT_Msg) + 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") 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 </w:t>
      </w:r>
    </w:p>
    <w:p w14:paraId="38917DCC" w14:textId="77777777" w:rsidR="00A70D27" w:rsidRPr="00A70D27" w:rsidRDefault="00A70D27" w:rsidP="00A70D2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QTime::currentTime().toString(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"hh:mm"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93BD7F" w14:textId="77777777" w:rsidR="00A70D27" w:rsidRPr="00A70D27" w:rsidRDefault="00A70D27" w:rsidP="00A70D2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9886D" w14:textId="518763C4" w:rsidR="00A70D27" w:rsidRPr="00A70D27" w:rsidRDefault="00A70D27" w:rsidP="00A70D2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head.prepend(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"&lt;p style=\" margin-top:0px; margin-bottom:0px; margin-left:0px; margin-right:0px; -qt-block-indent:0; text-indent:0px;\"&gt;&lt;span style=\" color:</w:t>
      </w:r>
      <w:r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green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;\"&gt;"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A53AEE3" w14:textId="77777777" w:rsidR="00A70D27" w:rsidRPr="00A70D27" w:rsidRDefault="00A70D27" w:rsidP="00A70D2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head.append(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"&lt;/span&gt;&lt;/p&gt;"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8429AE" w14:textId="6F0CD0D6" w:rsidR="00A70D27" w:rsidRDefault="00A70D27" w:rsidP="00A30B44">
      <w:pPr>
        <w:pStyle w:val="a9"/>
        <w:ind w:firstLine="480"/>
      </w:pPr>
      <w:r>
        <w:rPr>
          <w:rFonts w:hint="eastAsia"/>
        </w:rPr>
        <w:t>接收消息者</w:t>
      </w:r>
      <w:r w:rsidR="006B062C">
        <w:rPr>
          <w:rFonts w:hint="eastAsia"/>
        </w:rPr>
        <w:t>（对方为蓝色）</w:t>
      </w:r>
      <w:r>
        <w:rPr>
          <w:rFonts w:hint="eastAsia"/>
        </w:rPr>
        <w:t>：</w:t>
      </w:r>
    </w:p>
    <w:p w14:paraId="7B400095" w14:textId="77777777" w:rsidR="00A70D27" w:rsidRPr="00A70D27" w:rsidRDefault="00A70D27" w:rsidP="00A70D27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head =  user.name + 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("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user.host.toString() + 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"::"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 </w:t>
      </w:r>
    </w:p>
    <w:p w14:paraId="61635CFC" w14:textId="77777777" w:rsidR="00A70D27" w:rsidRPr="00A70D27" w:rsidRDefault="00A70D27" w:rsidP="00A70D27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QString::number(user.TCP_PORT_Msg) + 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") 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 </w:t>
      </w:r>
    </w:p>
    <w:p w14:paraId="3BF313BA" w14:textId="77777777" w:rsidR="00A70D27" w:rsidRPr="00A70D27" w:rsidRDefault="00A70D27" w:rsidP="00A70D27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QTime::currentTime().toString(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"hh:mm"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7489AC9" w14:textId="77777777" w:rsidR="00A70D27" w:rsidRPr="00A70D27" w:rsidRDefault="00A70D27" w:rsidP="00A70D27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71784" w14:textId="77777777" w:rsidR="00A70D27" w:rsidRPr="00A70D27" w:rsidRDefault="00A70D27" w:rsidP="00A70D27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head.prepend(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"&lt;p style=\" margin-top:0px; margin-bottom:0px; margin-left:0px; margin-right:0px; -qt-block-indent:0; text-indent:0px;\"&gt;&lt;span style=\" color:blue;\"&gt;"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8FDFE98" w14:textId="77777777" w:rsidR="00A70D27" w:rsidRPr="00A70D27" w:rsidRDefault="00A70D27" w:rsidP="00A70D27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head.append(</w:t>
      </w:r>
      <w:r w:rsidRPr="00A70D2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"&lt;/span&gt;&lt;/p&gt;"</w:t>
      </w:r>
      <w:r w:rsidRPr="00A70D2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04439AF" w14:textId="3AB439A8" w:rsidR="00A70D27" w:rsidRDefault="006B062C" w:rsidP="006B062C">
      <w:pPr>
        <w:pStyle w:val="a0"/>
        <w:spacing w:before="163" w:after="163"/>
      </w:pPr>
      <w:bookmarkStart w:id="28" w:name="_Toc44355298"/>
      <w:r>
        <w:rPr>
          <w:rFonts w:hint="eastAsia"/>
        </w:rPr>
        <w:t>程序运行效果</w:t>
      </w:r>
      <w:bookmarkEnd w:id="28"/>
    </w:p>
    <w:p w14:paraId="2F14B128" w14:textId="33FD6E13" w:rsidR="006B062C" w:rsidRDefault="006B062C" w:rsidP="006B062C">
      <w:pPr>
        <w:pStyle w:val="a9"/>
        <w:ind w:firstLine="480"/>
      </w:pPr>
      <w:r>
        <w:rPr>
          <w:rFonts w:hint="eastAsia"/>
        </w:rPr>
        <w:t>登录窗口：</w:t>
      </w:r>
    </w:p>
    <w:p w14:paraId="2FF3B883" w14:textId="1F7F1079" w:rsidR="006B062C" w:rsidRDefault="006B062C" w:rsidP="006B062C">
      <w:pPr>
        <w:pStyle w:val="a9"/>
        <w:ind w:firstLine="480"/>
      </w:pPr>
      <w:r w:rsidRPr="006B062C">
        <w:drawing>
          <wp:inline distT="0" distB="0" distL="0" distR="0" wp14:anchorId="18F31D1A" wp14:editId="41B0321B">
            <wp:extent cx="2444876" cy="1117657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C38D" w14:textId="26594A77" w:rsidR="006B062C" w:rsidRDefault="006B062C" w:rsidP="006B062C">
      <w:pPr>
        <w:pStyle w:val="a9"/>
        <w:ind w:firstLine="480"/>
      </w:pPr>
      <w:r>
        <w:rPr>
          <w:rFonts w:hint="eastAsia"/>
        </w:rPr>
        <w:t>用户列表：</w:t>
      </w:r>
    </w:p>
    <w:p w14:paraId="4A8A7E1D" w14:textId="21597C01" w:rsidR="006B062C" w:rsidRDefault="006B062C" w:rsidP="006B062C">
      <w:pPr>
        <w:pStyle w:val="a9"/>
        <w:ind w:firstLine="480"/>
      </w:pPr>
      <w:r w:rsidRPr="006B062C">
        <w:drawing>
          <wp:inline distT="0" distB="0" distL="0" distR="0" wp14:anchorId="74F6C655" wp14:editId="37C92DAD">
            <wp:extent cx="5003144" cy="2946400"/>
            <wp:effectExtent l="0" t="0" r="762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0130" cy="295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F7E7" w14:textId="1F4FE801" w:rsidR="006B062C" w:rsidRDefault="006B062C" w:rsidP="006B062C">
      <w:pPr>
        <w:pStyle w:val="a9"/>
        <w:ind w:firstLine="480"/>
      </w:pPr>
      <w:r>
        <w:rPr>
          <w:rFonts w:hint="eastAsia"/>
        </w:rPr>
        <w:t>消息聊天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47E727DB" w14:textId="45EFFD04" w:rsidR="006B062C" w:rsidRDefault="006B062C" w:rsidP="006B062C">
      <w:pPr>
        <w:pStyle w:val="a9"/>
        <w:ind w:firstLine="480"/>
      </w:pPr>
      <w:r w:rsidRPr="006B062C">
        <w:drawing>
          <wp:inline distT="0" distB="0" distL="0" distR="0" wp14:anchorId="40C00591" wp14:editId="2E95DA99">
            <wp:extent cx="5866249" cy="2736850"/>
            <wp:effectExtent l="0" t="0" r="127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66844" cy="273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6FB3" w14:textId="03F05CD3" w:rsidR="006B062C" w:rsidRDefault="006B062C" w:rsidP="006B062C">
      <w:pPr>
        <w:pStyle w:val="a9"/>
        <w:ind w:firstLine="480"/>
      </w:pPr>
      <w:r>
        <w:rPr>
          <w:rFonts w:hint="eastAsia"/>
        </w:rPr>
        <w:t>消息聊天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3725B344" w14:textId="59B493EF" w:rsidR="006B062C" w:rsidRDefault="006B062C" w:rsidP="006B062C">
      <w:pPr>
        <w:pStyle w:val="a9"/>
        <w:ind w:firstLine="480"/>
      </w:pPr>
      <w:r w:rsidRPr="006B062C">
        <w:drawing>
          <wp:inline distT="0" distB="0" distL="0" distR="0" wp14:anchorId="0DB61E82" wp14:editId="7EC7A04B">
            <wp:extent cx="5760085" cy="246761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0AC4" w14:textId="48BCB29F" w:rsidR="006B062C" w:rsidRDefault="006B062C" w:rsidP="006B062C">
      <w:pPr>
        <w:pStyle w:val="a9"/>
        <w:ind w:firstLine="480"/>
      </w:pPr>
      <w:r>
        <w:rPr>
          <w:rFonts w:hint="eastAsia"/>
        </w:rPr>
        <w:t>发送文件</w:t>
      </w:r>
      <w:r w:rsidR="00C95720">
        <w:rPr>
          <w:rFonts w:hint="eastAsia"/>
        </w:rPr>
        <w:t>1</w:t>
      </w:r>
      <w:r>
        <w:rPr>
          <w:rFonts w:hint="eastAsia"/>
        </w:rPr>
        <w:t>：</w:t>
      </w:r>
    </w:p>
    <w:p w14:paraId="3FAA3EDA" w14:textId="1D20123D" w:rsidR="006B062C" w:rsidRDefault="006B062C" w:rsidP="006B062C">
      <w:pPr>
        <w:pStyle w:val="a9"/>
        <w:ind w:firstLine="480"/>
      </w:pPr>
      <w:r w:rsidRPr="006B062C">
        <w:drawing>
          <wp:inline distT="0" distB="0" distL="0" distR="0" wp14:anchorId="5760E15F" wp14:editId="1649827F">
            <wp:extent cx="5760085" cy="242633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684D" w14:textId="4321C4C9" w:rsidR="006B062C" w:rsidRDefault="006B062C" w:rsidP="006B062C">
      <w:pPr>
        <w:pStyle w:val="a9"/>
        <w:ind w:firstLine="480"/>
      </w:pPr>
      <w:r w:rsidRPr="006B062C">
        <w:drawing>
          <wp:inline distT="0" distB="0" distL="0" distR="0" wp14:anchorId="0945D41F" wp14:editId="31FB4D36">
            <wp:extent cx="5760085" cy="24225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2213" w14:textId="28799843" w:rsidR="006B062C" w:rsidRDefault="006B062C" w:rsidP="006B062C">
      <w:pPr>
        <w:pStyle w:val="a9"/>
        <w:ind w:firstLine="480"/>
      </w:pPr>
      <w:r w:rsidRPr="006B062C">
        <w:drawing>
          <wp:inline distT="0" distB="0" distL="0" distR="0" wp14:anchorId="530D5F2A" wp14:editId="7BC7A022">
            <wp:extent cx="5238750" cy="219575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8494" cy="21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003B" w14:textId="50BAE8CB" w:rsidR="00C95720" w:rsidRDefault="00C95720" w:rsidP="006B062C">
      <w:pPr>
        <w:pStyle w:val="a9"/>
        <w:ind w:firstLine="480"/>
      </w:pPr>
      <w:r>
        <w:rPr>
          <w:rFonts w:hint="eastAsia"/>
        </w:rPr>
        <w:t>发送文件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2D819E12" w14:textId="443CE3DE" w:rsidR="00C95720" w:rsidRDefault="00C95720" w:rsidP="006B062C">
      <w:pPr>
        <w:pStyle w:val="a9"/>
        <w:ind w:firstLine="480"/>
      </w:pPr>
      <w:r w:rsidRPr="00C95720">
        <w:drawing>
          <wp:inline distT="0" distB="0" distL="0" distR="0" wp14:anchorId="0987E6B4" wp14:editId="262DCB3F">
            <wp:extent cx="3194050" cy="2686903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8453" cy="269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9077" w14:textId="59E348AD" w:rsidR="00C95720" w:rsidRDefault="00C95720" w:rsidP="006B062C">
      <w:pPr>
        <w:pStyle w:val="a9"/>
        <w:ind w:firstLine="480"/>
      </w:pPr>
      <w:r>
        <w:rPr>
          <w:rFonts w:hint="eastAsia"/>
        </w:rPr>
        <w:t>发送文件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7F67E7F1" w14:textId="45DAF87E" w:rsidR="00C95720" w:rsidRDefault="00C95720" w:rsidP="006B062C">
      <w:pPr>
        <w:pStyle w:val="a9"/>
        <w:ind w:firstLine="480"/>
      </w:pPr>
      <w:r w:rsidRPr="00C95720">
        <w:drawing>
          <wp:inline distT="0" distB="0" distL="0" distR="0" wp14:anchorId="7A53974E" wp14:editId="262BD78D">
            <wp:extent cx="3200400" cy="272644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6573" cy="27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D3FC" w14:textId="40D99EB4" w:rsidR="00C95720" w:rsidRDefault="00F50735" w:rsidP="006B062C">
      <w:pPr>
        <w:pStyle w:val="a9"/>
        <w:ind w:firstLine="480"/>
      </w:pPr>
      <w:r>
        <w:rPr>
          <w:rFonts w:hint="eastAsia"/>
        </w:rPr>
        <w:t>离线消息：</w:t>
      </w:r>
    </w:p>
    <w:p w14:paraId="77AA4990" w14:textId="2E69557C" w:rsidR="00F50735" w:rsidRPr="00A30B44" w:rsidRDefault="00F50735" w:rsidP="006B062C">
      <w:pPr>
        <w:pStyle w:val="a9"/>
        <w:ind w:firstLine="480"/>
        <w:rPr>
          <w:rFonts w:hint="eastAsia"/>
        </w:rPr>
      </w:pPr>
      <w:r w:rsidRPr="00F50735">
        <w:drawing>
          <wp:inline distT="0" distB="0" distL="0" distR="0" wp14:anchorId="1A013A76" wp14:editId="2E656ECB">
            <wp:extent cx="3594100" cy="3041583"/>
            <wp:effectExtent l="0" t="0" r="635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4678" cy="30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8C2C" w14:textId="318E75F5" w:rsidR="004521CA" w:rsidRDefault="004521CA" w:rsidP="004521CA">
      <w:pPr>
        <w:rPr>
          <w:rFonts w:eastAsia="黑体"/>
          <w:b/>
          <w:sz w:val="32"/>
          <w:szCs w:val="32"/>
        </w:rPr>
      </w:pPr>
      <w:r>
        <w:br w:type="page"/>
      </w:r>
    </w:p>
    <w:p w14:paraId="4DF53B2A" w14:textId="77777777" w:rsidR="004521CA" w:rsidRDefault="004521CA" w:rsidP="004B017E">
      <w:pPr>
        <w:pStyle w:val="0505"/>
        <w:numPr>
          <w:ilvl w:val="0"/>
          <w:numId w:val="0"/>
        </w:numPr>
        <w:spacing w:before="163" w:after="163"/>
      </w:pPr>
      <w:bookmarkStart w:id="29" w:name="_Toc44355299"/>
      <w:r>
        <w:rPr>
          <w:rFonts w:hint="eastAsia"/>
        </w:rPr>
        <w:t>总结</w:t>
      </w:r>
      <w:bookmarkEnd w:id="29"/>
    </w:p>
    <w:p w14:paraId="390CF86A" w14:textId="77777777" w:rsidR="002D0B47" w:rsidRDefault="00097CB5" w:rsidP="004521CA">
      <w:pPr>
        <w:pStyle w:val="a9"/>
        <w:ind w:firstLine="480"/>
      </w:pPr>
      <w:r>
        <w:rPr>
          <w:rFonts w:hint="eastAsia"/>
        </w:rPr>
        <w:t>本课程设计</w:t>
      </w:r>
      <w:r w:rsidR="0015207D">
        <w:rPr>
          <w:rFonts w:hint="eastAsia"/>
        </w:rPr>
        <w:t>表面看上去只有</w:t>
      </w:r>
      <w:r w:rsidR="0015207D">
        <w:rPr>
          <w:rFonts w:hint="eastAsia"/>
        </w:rPr>
        <w:t>1</w:t>
      </w:r>
      <w:r w:rsidR="0015207D">
        <w:rPr>
          <w:rFonts w:hint="eastAsia"/>
        </w:rPr>
        <w:t>星的难度，但是实际上，要考虑的问题还是比较多的。</w:t>
      </w:r>
    </w:p>
    <w:p w14:paraId="53EBA987" w14:textId="74599163" w:rsidR="004521CA" w:rsidRDefault="0015207D" w:rsidP="004521CA">
      <w:pPr>
        <w:pStyle w:val="a9"/>
        <w:ind w:firstLine="480"/>
      </w:pPr>
      <w:r>
        <w:rPr>
          <w:rFonts w:hint="eastAsia"/>
        </w:rPr>
        <w:t>首先是用户列表的获取，</w:t>
      </w:r>
      <w:r w:rsidR="002D0B47">
        <w:rPr>
          <w:rFonts w:hint="eastAsia"/>
        </w:rPr>
        <w:t>刚开始用</w:t>
      </w:r>
      <w:r w:rsidR="002D0B47">
        <w:rPr>
          <w:rFonts w:hint="eastAsia"/>
        </w:rPr>
        <w:t>UDP</w:t>
      </w:r>
      <w:r w:rsidR="002D0B47">
        <w:rPr>
          <w:rFonts w:hint="eastAsia"/>
        </w:rPr>
        <w:t>广播时，发现有两个问题：</w:t>
      </w:r>
      <w:r w:rsidR="002D0B47">
        <w:rPr>
          <w:rFonts w:hint="eastAsia"/>
        </w:rPr>
        <w:t>1.</w:t>
      </w:r>
      <w:r w:rsidR="002D0B47">
        <w:rPr>
          <w:rFonts w:hint="eastAsia"/>
        </w:rPr>
        <w:t>端口冲突问题。因为程序既是客户端，又是服务端，就会同时使用这两个端口，而一个进程只能使用一个端口，所以产生了冲突。这时我在网上找到的办法就是端口复用。</w:t>
      </w:r>
      <w:r w:rsidR="002D0B47">
        <w:rPr>
          <w:rFonts w:hint="eastAsia"/>
        </w:rPr>
        <w:t>2.UDP</w:t>
      </w:r>
      <w:r w:rsidR="002D0B47">
        <w:rPr>
          <w:rFonts w:hint="eastAsia"/>
        </w:rPr>
        <w:t>丢包的问题。用一台电脑测试时没什么问题，但是用两条电脑测试时，发现广播一次并不能接收到消息，于是采取了定时广播的办法：新开一个线程发送上线消息。</w:t>
      </w:r>
    </w:p>
    <w:p w14:paraId="2B2B6C9E" w14:textId="21D54EE6" w:rsidR="002D0B47" w:rsidRDefault="002D0B47" w:rsidP="004521CA">
      <w:pPr>
        <w:pStyle w:val="a9"/>
        <w:ind w:firstLine="480"/>
      </w:pPr>
      <w:r>
        <w:rPr>
          <w:rFonts w:hint="eastAsia"/>
        </w:rPr>
        <w:t>其次是</w:t>
      </w:r>
      <w:r>
        <w:rPr>
          <w:rFonts w:hint="eastAsia"/>
        </w:rPr>
        <w:t>TCP</w:t>
      </w:r>
      <w:r>
        <w:rPr>
          <w:rFonts w:hint="eastAsia"/>
        </w:rPr>
        <w:t>发送文件。我设置的</w:t>
      </w:r>
      <w:r>
        <w:rPr>
          <w:rFonts w:hint="eastAsia"/>
        </w:rPr>
        <w:t>TCP</w:t>
      </w:r>
      <w:r>
        <w:rPr>
          <w:rFonts w:hint="eastAsia"/>
        </w:rPr>
        <w:t>发送文件机制：上一个</w:t>
      </w:r>
      <w:r>
        <w:rPr>
          <w:rFonts w:hint="eastAsia"/>
        </w:rPr>
        <w:t>TCP</w:t>
      </w:r>
      <w:r>
        <w:rPr>
          <w:rFonts w:hint="eastAsia"/>
        </w:rPr>
        <w:t>连接关闭后，就发送下一个文件块。刚开始设置的数据块大小为</w:t>
      </w:r>
      <w:r>
        <w:rPr>
          <w:rFonts w:hint="eastAsia"/>
        </w:rPr>
        <w:t>4KB</w:t>
      </w:r>
      <w:r>
        <w:rPr>
          <w:rFonts w:hint="eastAsia"/>
        </w:rPr>
        <w:t>，但是后面发现，超过</w:t>
      </w:r>
      <w:r>
        <w:rPr>
          <w:rFonts w:hint="eastAsia"/>
        </w:rPr>
        <w:t>100KB</w:t>
      </w:r>
      <w:r>
        <w:rPr>
          <w:rFonts w:hint="eastAsia"/>
        </w:rPr>
        <w:t>的文件就不能正常发送。后面多次</w:t>
      </w:r>
      <w:r>
        <w:rPr>
          <w:rFonts w:hint="eastAsia"/>
        </w:rPr>
        <w:t>De</w:t>
      </w:r>
      <w:r>
        <w:t>bug</w:t>
      </w:r>
      <w:r>
        <w:rPr>
          <w:rFonts w:hint="eastAsia"/>
        </w:rPr>
        <w:t>发现，是因为一次</w:t>
      </w:r>
      <w:r>
        <w:rPr>
          <w:rFonts w:hint="eastAsia"/>
        </w:rPr>
        <w:t>TCP</w:t>
      </w:r>
      <w:r>
        <w:rPr>
          <w:rFonts w:hint="eastAsia"/>
        </w:rPr>
        <w:t>连接来不及接收整个数据块，所以导致了文件发送异常。后面我把数据块的大小改为</w:t>
      </w:r>
      <w:r w:rsidR="00783166">
        <w:rPr>
          <w:rFonts w:hint="eastAsia"/>
        </w:rPr>
        <w:t>1K</w:t>
      </w:r>
      <w:r>
        <w:rPr>
          <w:rFonts w:hint="eastAsia"/>
        </w:rPr>
        <w:t>B</w:t>
      </w:r>
      <w:r>
        <w:rPr>
          <w:rFonts w:hint="eastAsia"/>
        </w:rPr>
        <w:t>，发现</w:t>
      </w:r>
      <w:r w:rsidR="00783166">
        <w:rPr>
          <w:rFonts w:hint="eastAsia"/>
        </w:rPr>
        <w:t>100</w:t>
      </w:r>
      <w:r w:rsidR="00783166">
        <w:rPr>
          <w:rFonts w:hint="eastAsia"/>
        </w:rPr>
        <w:t>多</w:t>
      </w:r>
      <w:r w:rsidR="00783166">
        <w:rPr>
          <w:rFonts w:hint="eastAsia"/>
        </w:rPr>
        <w:t>KB</w:t>
      </w:r>
      <w:r w:rsidR="00783166">
        <w:rPr>
          <w:rFonts w:hint="eastAsia"/>
        </w:rPr>
        <w:t>的文件能发送了。最后我把数据块的大小改为</w:t>
      </w:r>
      <w:r w:rsidR="00783166">
        <w:rPr>
          <w:rFonts w:hint="eastAsia"/>
        </w:rPr>
        <w:t>100B</w:t>
      </w:r>
      <w:r w:rsidR="00783166">
        <w:rPr>
          <w:rFonts w:hint="eastAsia"/>
        </w:rPr>
        <w:t>，就能发送</w:t>
      </w:r>
      <w:r w:rsidR="00783166">
        <w:rPr>
          <w:rFonts w:hint="eastAsia"/>
        </w:rPr>
        <w:t>10MB</w:t>
      </w:r>
      <w:r w:rsidR="00783166">
        <w:rPr>
          <w:rFonts w:hint="eastAsia"/>
        </w:rPr>
        <w:t>以内的文件了。</w:t>
      </w:r>
    </w:p>
    <w:p w14:paraId="0F4096B0" w14:textId="5582564B" w:rsidR="00783166" w:rsidRDefault="00783166" w:rsidP="004521CA">
      <w:pPr>
        <w:pStyle w:val="a9"/>
        <w:ind w:firstLine="480"/>
      </w:pPr>
      <w:r>
        <w:rPr>
          <w:rFonts w:hint="eastAsia"/>
        </w:rPr>
        <w:t>最后是关于界面的设计。现学了一点点</w:t>
      </w:r>
      <w:r>
        <w:rPr>
          <w:rFonts w:hint="eastAsia"/>
        </w:rPr>
        <w:t>qss</w:t>
      </w:r>
      <w:r>
        <w:rPr>
          <w:rFonts w:hint="eastAsia"/>
        </w:rPr>
        <w:t>（与</w:t>
      </w:r>
      <w:r>
        <w:rPr>
          <w:rFonts w:hint="eastAsia"/>
        </w:rPr>
        <w:t>css</w:t>
      </w:r>
      <w:r>
        <w:rPr>
          <w:rFonts w:hint="eastAsia"/>
        </w:rPr>
        <w:t>类型），改了一下按钮，消息框和进度条，发现只要运用得当，就能设计出很好看的界面。</w:t>
      </w:r>
    </w:p>
    <w:p w14:paraId="04356EF0" w14:textId="761CE1BD" w:rsidR="00783166" w:rsidRDefault="00783166" w:rsidP="004521CA">
      <w:pPr>
        <w:pStyle w:val="a9"/>
        <w:ind w:firstLine="480"/>
        <w:rPr>
          <w:rFonts w:hint="eastAsia"/>
        </w:rPr>
      </w:pPr>
      <w:r>
        <w:rPr>
          <w:rFonts w:hint="eastAsia"/>
        </w:rPr>
        <w:t>总的来说，完成这个课设设计的期间，学习能力得到了很大的提升，很多不会的都是通过查找资料解决的，收获了很多新知识。</w:t>
      </w:r>
    </w:p>
    <w:p w14:paraId="12D36FC5" w14:textId="77777777" w:rsidR="004521CA" w:rsidRPr="00272B2D" w:rsidRDefault="004521CA" w:rsidP="004521CA">
      <w:pPr>
        <w:pStyle w:val="a9"/>
        <w:ind w:firstLine="480"/>
      </w:pPr>
    </w:p>
    <w:p w14:paraId="5473963B" w14:textId="77777777" w:rsidR="004521CA" w:rsidRPr="00F9095E" w:rsidRDefault="004521CA" w:rsidP="004521CA">
      <w:pPr>
        <w:pStyle w:val="a9"/>
        <w:ind w:firstLine="480"/>
      </w:pPr>
    </w:p>
    <w:p w14:paraId="71574214" w14:textId="77777777" w:rsidR="004521CA" w:rsidRPr="00586C41" w:rsidRDefault="004521CA" w:rsidP="004521CA">
      <w:pPr>
        <w:rPr>
          <w:rFonts w:eastAsia="黑体"/>
          <w:b/>
          <w:sz w:val="32"/>
          <w:szCs w:val="32"/>
        </w:rPr>
      </w:pPr>
      <w:r>
        <w:br w:type="page"/>
      </w:r>
    </w:p>
    <w:p w14:paraId="3B8EE1A4" w14:textId="77777777" w:rsidR="004521CA" w:rsidRDefault="004521CA" w:rsidP="004B017E">
      <w:pPr>
        <w:pStyle w:val="0505"/>
        <w:numPr>
          <w:ilvl w:val="0"/>
          <w:numId w:val="0"/>
        </w:numPr>
        <w:spacing w:before="163" w:after="163"/>
      </w:pPr>
      <w:bookmarkStart w:id="30" w:name="_Toc44355300"/>
      <w:r>
        <w:t>参考文献</w:t>
      </w:r>
      <w:bookmarkEnd w:id="30"/>
    </w:p>
    <w:p w14:paraId="663B2F0B" w14:textId="77777777" w:rsidR="003B5806" w:rsidRDefault="003B5806" w:rsidP="003B5806">
      <w:pPr>
        <w:pStyle w:val="af7"/>
        <w:rPr>
          <w:lang w:val="en"/>
        </w:rPr>
      </w:pPr>
      <w:r w:rsidRPr="00FD65CB">
        <w:rPr>
          <w:rFonts w:hint="eastAsia"/>
          <w:lang w:val="en"/>
        </w:rPr>
        <w:t>TCP-IP详解卷1：协议</w:t>
      </w:r>
    </w:p>
    <w:p w14:paraId="07889802" w14:textId="77777777" w:rsidR="003B5806" w:rsidRDefault="003B5806" w:rsidP="003B5806">
      <w:pPr>
        <w:pStyle w:val="af7"/>
        <w:rPr>
          <w:lang w:val="en"/>
        </w:rPr>
      </w:pPr>
      <w:r w:rsidRPr="00FD65CB">
        <w:rPr>
          <w:rFonts w:hint="eastAsia"/>
          <w:lang w:val="en"/>
        </w:rPr>
        <w:t>TCP-IP详解卷2：实现</w:t>
      </w:r>
    </w:p>
    <w:p w14:paraId="1E3C447E" w14:textId="77777777" w:rsidR="003B5806" w:rsidRDefault="003B5806" w:rsidP="003B5806">
      <w:pPr>
        <w:pStyle w:val="af7"/>
        <w:rPr>
          <w:lang w:val="en"/>
        </w:rPr>
      </w:pPr>
      <w:r w:rsidRPr="00FD65CB">
        <w:rPr>
          <w:rFonts w:hint="eastAsia"/>
          <w:lang w:val="en"/>
        </w:rPr>
        <w:t>TCP-IP详解卷3：TCP事务协议</w:t>
      </w:r>
    </w:p>
    <w:p w14:paraId="091C5F5B" w14:textId="77777777" w:rsidR="003B5806" w:rsidRDefault="003B5806" w:rsidP="003B5806">
      <w:pPr>
        <w:pStyle w:val="af7"/>
        <w:rPr>
          <w:lang w:val="en"/>
        </w:rPr>
      </w:pPr>
      <w:r w:rsidRPr="00FD65CB">
        <w:rPr>
          <w:rFonts w:hint="eastAsia"/>
          <w:lang w:val="en"/>
        </w:rPr>
        <w:t>用</w:t>
      </w:r>
      <w:r>
        <w:rPr>
          <w:rFonts w:hint="eastAsia"/>
          <w:lang w:val="en"/>
        </w:rPr>
        <w:t>TCP/</w:t>
      </w:r>
      <w:r w:rsidRPr="00FD65CB">
        <w:rPr>
          <w:rFonts w:hint="eastAsia"/>
          <w:lang w:val="en"/>
        </w:rPr>
        <w:t>IP进行网际互联</w:t>
      </w:r>
      <w:r>
        <w:rPr>
          <w:rFonts w:hint="eastAsia"/>
          <w:lang w:val="en"/>
        </w:rPr>
        <w:t xml:space="preserve"> </w:t>
      </w:r>
      <w:r w:rsidRPr="00FD65CB">
        <w:rPr>
          <w:rFonts w:hint="eastAsia"/>
          <w:lang w:val="en"/>
        </w:rPr>
        <w:t>第一卷</w:t>
      </w:r>
      <w:r>
        <w:rPr>
          <w:rFonts w:hint="eastAsia"/>
          <w:lang w:val="en"/>
        </w:rPr>
        <w:t>：</w:t>
      </w:r>
      <w:r w:rsidRPr="00FD65CB">
        <w:rPr>
          <w:rFonts w:hint="eastAsia"/>
          <w:lang w:val="en"/>
        </w:rPr>
        <w:t>原理、协议与结构</w:t>
      </w:r>
    </w:p>
    <w:p w14:paraId="2082E7C6" w14:textId="77777777" w:rsidR="003B5806" w:rsidRDefault="003B5806" w:rsidP="003B5806">
      <w:pPr>
        <w:pStyle w:val="af7"/>
        <w:rPr>
          <w:lang w:val="en"/>
        </w:rPr>
      </w:pPr>
      <w:r w:rsidRPr="00081D95">
        <w:rPr>
          <w:rFonts w:hint="eastAsia"/>
          <w:lang w:val="en"/>
        </w:rPr>
        <w:t>用</w:t>
      </w:r>
      <w:r>
        <w:rPr>
          <w:rFonts w:hint="eastAsia"/>
          <w:lang w:val="en"/>
        </w:rPr>
        <w:t>TCP/</w:t>
      </w:r>
      <w:r w:rsidRPr="00081D95">
        <w:rPr>
          <w:rFonts w:hint="eastAsia"/>
          <w:lang w:val="en"/>
        </w:rPr>
        <w:t>IP进行网际互联</w:t>
      </w:r>
      <w:r>
        <w:rPr>
          <w:rFonts w:hint="eastAsia"/>
          <w:lang w:val="en"/>
        </w:rPr>
        <w:t xml:space="preserve"> </w:t>
      </w:r>
      <w:r w:rsidRPr="00081D95">
        <w:rPr>
          <w:rFonts w:hint="eastAsia"/>
          <w:lang w:val="en"/>
        </w:rPr>
        <w:t>第二卷：设计、实现与内核</w:t>
      </w:r>
    </w:p>
    <w:p w14:paraId="590255DE" w14:textId="77777777" w:rsidR="003B5806" w:rsidRPr="00FD65CB" w:rsidRDefault="003B5806" w:rsidP="003B5806">
      <w:pPr>
        <w:pStyle w:val="af7"/>
        <w:rPr>
          <w:lang w:val="en"/>
        </w:rPr>
      </w:pPr>
      <w:r w:rsidRPr="00081D95">
        <w:rPr>
          <w:rFonts w:hint="eastAsia"/>
          <w:lang w:val="en"/>
        </w:rPr>
        <w:t>用</w:t>
      </w:r>
      <w:r>
        <w:rPr>
          <w:rFonts w:hint="eastAsia"/>
          <w:lang w:val="en"/>
        </w:rPr>
        <w:t>TCP/</w:t>
      </w:r>
      <w:r w:rsidRPr="00081D95">
        <w:rPr>
          <w:rFonts w:hint="eastAsia"/>
          <w:lang w:val="en"/>
        </w:rPr>
        <w:t>IP进行网际互联</w:t>
      </w:r>
      <w:r>
        <w:rPr>
          <w:rFonts w:hint="eastAsia"/>
          <w:lang w:val="en"/>
        </w:rPr>
        <w:t xml:space="preserve"> </w:t>
      </w:r>
      <w:r w:rsidRPr="00081D95">
        <w:rPr>
          <w:rFonts w:hint="eastAsia"/>
          <w:lang w:val="en"/>
        </w:rPr>
        <w:t>第三卷</w:t>
      </w:r>
      <w:r>
        <w:rPr>
          <w:rFonts w:hint="eastAsia"/>
          <w:lang w:val="en"/>
        </w:rPr>
        <w:t>：</w:t>
      </w:r>
      <w:r w:rsidRPr="00081D95">
        <w:rPr>
          <w:rFonts w:hint="eastAsia"/>
          <w:lang w:val="en"/>
        </w:rPr>
        <w:t>客户—服务器</w:t>
      </w:r>
      <w:r>
        <w:rPr>
          <w:rFonts w:hint="eastAsia"/>
          <w:lang w:val="en"/>
        </w:rPr>
        <w:t>编程与应用</w:t>
      </w:r>
    </w:p>
    <w:p w14:paraId="49A515AA" w14:textId="77777777" w:rsidR="003B5806" w:rsidRDefault="003B5806" w:rsidP="003B5806">
      <w:pPr>
        <w:pStyle w:val="af7"/>
        <w:rPr>
          <w:lang w:val="en"/>
        </w:rPr>
      </w:pPr>
      <w:r w:rsidRPr="00C85DDA">
        <w:rPr>
          <w:rFonts w:hint="eastAsia"/>
          <w:lang w:val="en"/>
        </w:rPr>
        <w:t>UNIX网络编程第1卷 套接口API和X-Open传输接口API</w:t>
      </w:r>
    </w:p>
    <w:p w14:paraId="5D3D09CD" w14:textId="77777777" w:rsidR="003B5806" w:rsidRDefault="003B5806" w:rsidP="003B5806">
      <w:pPr>
        <w:pStyle w:val="af7"/>
        <w:rPr>
          <w:lang w:val="en"/>
        </w:rPr>
      </w:pPr>
      <w:r w:rsidRPr="00C85DDA">
        <w:rPr>
          <w:rFonts w:hint="eastAsia"/>
          <w:lang w:val="en"/>
        </w:rPr>
        <w:t>Visual C++网络高级编程</w:t>
      </w:r>
    </w:p>
    <w:p w14:paraId="09ADDEA9" w14:textId="77777777" w:rsidR="003B5806" w:rsidRDefault="003B5806" w:rsidP="003B5806">
      <w:pPr>
        <w:pStyle w:val="af7"/>
        <w:rPr>
          <w:lang w:val="en"/>
        </w:rPr>
      </w:pPr>
      <w:r w:rsidRPr="00284E9E">
        <w:rPr>
          <w:lang w:val="en"/>
        </w:rPr>
        <w:t>Java Network Programming and Distributed Computing, 2002</w:t>
      </w:r>
    </w:p>
    <w:p w14:paraId="6E439D0F" w14:textId="77777777" w:rsidR="003B5806" w:rsidRDefault="003B5806" w:rsidP="003B5806">
      <w:pPr>
        <w:pStyle w:val="af7"/>
        <w:rPr>
          <w:lang w:val="en"/>
        </w:rPr>
      </w:pPr>
      <w:r>
        <w:rPr>
          <w:rFonts w:hint="eastAsia"/>
          <w:lang w:val="en"/>
        </w:rPr>
        <w:t>殷肖川等编著.网络编程与开发技术.西安交大出版社，2003</w:t>
      </w:r>
    </w:p>
    <w:p w14:paraId="32ED33F9" w14:textId="77777777" w:rsidR="003B5806" w:rsidRDefault="003B5806" w:rsidP="003B5806">
      <w:pPr>
        <w:pStyle w:val="af7"/>
        <w:rPr>
          <w:lang w:val="en"/>
        </w:rPr>
      </w:pPr>
      <w:r>
        <w:rPr>
          <w:rFonts w:hint="eastAsia"/>
          <w:lang w:val="en"/>
        </w:rPr>
        <w:t>刘飙编著. 网络编程与分层协议设计.机械工业出版社，2011</w:t>
      </w:r>
    </w:p>
    <w:p w14:paraId="50EFA41C" w14:textId="77777777" w:rsidR="003B5806" w:rsidRDefault="003B5806" w:rsidP="003B5806">
      <w:pPr>
        <w:pStyle w:val="3"/>
        <w:rPr>
          <w:rFonts w:ascii="Verdana" w:hAnsi="Verdana"/>
          <w:b w:val="0"/>
          <w:bCs w:val="0"/>
          <w:i/>
          <w:iCs/>
          <w:color w:val="000000"/>
          <w:sz w:val="18"/>
          <w:szCs w:val="18"/>
          <w:lang w:val="en"/>
        </w:rPr>
      </w:pPr>
      <w:bookmarkStart w:id="31" w:name="_Toc44355301"/>
      <w:r>
        <w:rPr>
          <w:rFonts w:ascii="Verdana" w:hAnsi="Verdana"/>
          <w:b w:val="0"/>
          <w:bCs w:val="0"/>
          <w:i/>
          <w:iCs/>
          <w:color w:val="000000"/>
          <w:sz w:val="18"/>
          <w:szCs w:val="18"/>
          <w:lang w:val="en"/>
        </w:rPr>
        <w:t>Useful Links</w:t>
      </w:r>
      <w:bookmarkEnd w:id="31"/>
    </w:p>
    <w:p w14:paraId="1477990C" w14:textId="77777777" w:rsidR="003B5806" w:rsidRDefault="00A4214C" w:rsidP="003B5806">
      <w:pPr>
        <w:pStyle w:val="af7"/>
        <w:rPr>
          <w:lang w:val="en"/>
        </w:rPr>
      </w:pPr>
      <w:hyperlink r:id="rId58" w:history="1">
        <w:r w:rsidR="003B5806">
          <w:rPr>
            <w:color w:val="680A12"/>
            <w:u w:val="single"/>
            <w:lang w:val="en"/>
          </w:rPr>
          <w:t>Network bibliography</w:t>
        </w:r>
      </w:hyperlink>
      <w:r w:rsidR="003B5806">
        <w:rPr>
          <w:lang w:val="en"/>
        </w:rPr>
        <w:t> (Extensive searchable index of networking papers and books)</w:t>
      </w:r>
    </w:p>
    <w:p w14:paraId="4B3710CA" w14:textId="77777777" w:rsidR="003B5806" w:rsidRDefault="003B5806" w:rsidP="003B5806">
      <w:pPr>
        <w:pStyle w:val="3"/>
        <w:rPr>
          <w:rFonts w:ascii="Verdana" w:hAnsi="Verdana"/>
          <w:b w:val="0"/>
          <w:bCs w:val="0"/>
          <w:i/>
          <w:iCs/>
          <w:color w:val="000000"/>
          <w:sz w:val="18"/>
          <w:szCs w:val="18"/>
          <w:lang w:val="en"/>
        </w:rPr>
      </w:pPr>
      <w:bookmarkStart w:id="32" w:name="_Toc44355302"/>
      <w:r>
        <w:rPr>
          <w:rFonts w:ascii="Verdana" w:hAnsi="Verdana"/>
          <w:b w:val="0"/>
          <w:bCs w:val="0"/>
          <w:i/>
          <w:iCs/>
          <w:color w:val="000000"/>
          <w:sz w:val="18"/>
          <w:szCs w:val="18"/>
          <w:lang w:val="en"/>
        </w:rPr>
        <w:t>Professional Organizations</w:t>
      </w:r>
      <w:bookmarkEnd w:id="32"/>
    </w:p>
    <w:p w14:paraId="1A8BEE66" w14:textId="77777777" w:rsidR="003B5806" w:rsidRDefault="00A4214C" w:rsidP="003B5806">
      <w:pPr>
        <w:numPr>
          <w:ilvl w:val="0"/>
          <w:numId w:val="8"/>
        </w:numPr>
        <w:spacing w:before="100" w:beforeAutospacing="1" w:after="100" w:afterAutospacing="1" w:line="240" w:lineRule="auto"/>
        <w:ind w:left="450"/>
        <w:rPr>
          <w:rFonts w:ascii="宋体" w:hAnsi="宋体"/>
          <w:sz w:val="18"/>
          <w:szCs w:val="18"/>
          <w:lang w:val="en"/>
        </w:rPr>
      </w:pPr>
      <w:hyperlink r:id="rId59" w:history="1">
        <w:r w:rsidR="003B5806">
          <w:rPr>
            <w:color w:val="680A12"/>
            <w:sz w:val="18"/>
            <w:szCs w:val="18"/>
            <w:u w:val="single"/>
            <w:lang w:val="en"/>
          </w:rPr>
          <w:t>ACM</w:t>
        </w:r>
      </w:hyperlink>
      <w:r w:rsidR="003B5806">
        <w:rPr>
          <w:sz w:val="18"/>
          <w:szCs w:val="18"/>
          <w:lang w:val="en"/>
        </w:rPr>
        <w:t xml:space="preserve"> </w:t>
      </w:r>
    </w:p>
    <w:p w14:paraId="054590CE" w14:textId="77777777" w:rsidR="003B5806" w:rsidRDefault="00A4214C" w:rsidP="003B5806">
      <w:pPr>
        <w:numPr>
          <w:ilvl w:val="1"/>
          <w:numId w:val="8"/>
        </w:numPr>
        <w:spacing w:before="100" w:beforeAutospacing="1" w:after="100" w:afterAutospacing="1" w:line="240" w:lineRule="auto"/>
        <w:ind w:left="900"/>
        <w:rPr>
          <w:sz w:val="18"/>
          <w:szCs w:val="18"/>
          <w:lang w:val="en"/>
        </w:rPr>
      </w:pPr>
      <w:hyperlink r:id="rId60" w:history="1">
        <w:r w:rsidR="003B5806">
          <w:rPr>
            <w:color w:val="680A12"/>
            <w:sz w:val="18"/>
            <w:szCs w:val="18"/>
            <w:u w:val="single"/>
            <w:lang w:val="en"/>
          </w:rPr>
          <w:t>SIGCOMM</w:t>
        </w:r>
      </w:hyperlink>
      <w:r w:rsidR="003B5806">
        <w:rPr>
          <w:sz w:val="18"/>
          <w:szCs w:val="18"/>
          <w:lang w:val="en"/>
        </w:rPr>
        <w:t> (has links to online versions of some past SIGCOMM proceedings)</w:t>
      </w:r>
    </w:p>
    <w:p w14:paraId="58D0E8D4" w14:textId="77777777" w:rsidR="003B5806" w:rsidRDefault="00A4214C" w:rsidP="003B5806">
      <w:pPr>
        <w:numPr>
          <w:ilvl w:val="1"/>
          <w:numId w:val="8"/>
        </w:numPr>
        <w:spacing w:before="100" w:beforeAutospacing="1" w:after="100" w:afterAutospacing="1" w:line="240" w:lineRule="auto"/>
        <w:ind w:left="900"/>
        <w:rPr>
          <w:sz w:val="18"/>
          <w:szCs w:val="18"/>
          <w:lang w:val="en"/>
        </w:rPr>
      </w:pPr>
      <w:hyperlink r:id="rId61" w:history="1">
        <w:r w:rsidR="003B5806">
          <w:rPr>
            <w:color w:val="680A12"/>
            <w:sz w:val="18"/>
            <w:szCs w:val="18"/>
            <w:u w:val="single"/>
            <w:lang w:val="en"/>
          </w:rPr>
          <w:t>SIGMOBILE</w:t>
        </w:r>
      </w:hyperlink>
    </w:p>
    <w:p w14:paraId="6180FD7B" w14:textId="77777777" w:rsidR="003B5806" w:rsidRDefault="00A4214C" w:rsidP="003B5806">
      <w:pPr>
        <w:numPr>
          <w:ilvl w:val="0"/>
          <w:numId w:val="8"/>
        </w:numPr>
        <w:spacing w:before="100" w:beforeAutospacing="1" w:after="100" w:afterAutospacing="1" w:line="240" w:lineRule="auto"/>
        <w:ind w:left="450"/>
        <w:rPr>
          <w:sz w:val="18"/>
          <w:szCs w:val="18"/>
          <w:lang w:val="en"/>
        </w:rPr>
      </w:pPr>
      <w:hyperlink r:id="rId62" w:history="1">
        <w:r w:rsidR="003B5806">
          <w:rPr>
            <w:color w:val="680A12"/>
            <w:sz w:val="18"/>
            <w:szCs w:val="18"/>
            <w:u w:val="single"/>
            <w:lang w:val="en"/>
          </w:rPr>
          <w:t>IEEE</w:t>
        </w:r>
      </w:hyperlink>
      <w:r w:rsidR="003B5806">
        <w:rPr>
          <w:sz w:val="18"/>
          <w:szCs w:val="18"/>
          <w:lang w:val="en"/>
        </w:rPr>
        <w:t xml:space="preserve"> </w:t>
      </w:r>
    </w:p>
    <w:p w14:paraId="2C894A2D" w14:textId="77777777" w:rsidR="003B5806" w:rsidRDefault="003B5806" w:rsidP="003B5806">
      <w:pPr>
        <w:numPr>
          <w:ilvl w:val="1"/>
          <w:numId w:val="8"/>
        </w:numPr>
        <w:spacing w:before="100" w:beforeAutospacing="1" w:after="100" w:afterAutospacing="1" w:line="240" w:lineRule="auto"/>
        <w:ind w:left="900"/>
        <w:rPr>
          <w:sz w:val="18"/>
          <w:szCs w:val="18"/>
          <w:lang w:val="en"/>
        </w:rPr>
      </w:pPr>
      <w:r>
        <w:rPr>
          <w:sz w:val="18"/>
          <w:szCs w:val="18"/>
          <w:lang w:val="en"/>
        </w:rPr>
        <w:t>Communication Society</w:t>
      </w:r>
    </w:p>
    <w:p w14:paraId="29EF68CE" w14:textId="77777777" w:rsidR="003B5806" w:rsidRDefault="003B5806" w:rsidP="003B5806">
      <w:pPr>
        <w:numPr>
          <w:ilvl w:val="1"/>
          <w:numId w:val="8"/>
        </w:numPr>
        <w:spacing w:before="100" w:beforeAutospacing="1" w:after="100" w:afterAutospacing="1" w:line="240" w:lineRule="auto"/>
        <w:ind w:left="900"/>
        <w:rPr>
          <w:sz w:val="18"/>
          <w:szCs w:val="18"/>
          <w:lang w:val="en"/>
        </w:rPr>
      </w:pPr>
      <w:r>
        <w:rPr>
          <w:sz w:val="18"/>
          <w:szCs w:val="18"/>
          <w:lang w:val="en"/>
        </w:rPr>
        <w:t>Computer Society</w:t>
      </w:r>
    </w:p>
    <w:p w14:paraId="6094731C" w14:textId="77777777" w:rsidR="003B5806" w:rsidRDefault="003B5806" w:rsidP="003B5806">
      <w:pPr>
        <w:pStyle w:val="3"/>
        <w:rPr>
          <w:rFonts w:ascii="Verdana" w:hAnsi="Verdana"/>
          <w:b w:val="0"/>
          <w:bCs w:val="0"/>
          <w:i/>
          <w:iCs/>
          <w:color w:val="000000"/>
          <w:sz w:val="18"/>
          <w:szCs w:val="18"/>
          <w:lang w:val="en"/>
        </w:rPr>
      </w:pPr>
      <w:bookmarkStart w:id="33" w:name="_Toc44355303"/>
      <w:r>
        <w:rPr>
          <w:rFonts w:ascii="Verdana" w:hAnsi="Verdana"/>
          <w:b w:val="0"/>
          <w:bCs w:val="0"/>
          <w:i/>
          <w:iCs/>
          <w:color w:val="000000"/>
          <w:sz w:val="18"/>
          <w:szCs w:val="18"/>
          <w:lang w:val="en"/>
        </w:rPr>
        <w:t>Internet Organizations</w:t>
      </w:r>
      <w:bookmarkEnd w:id="33"/>
    </w:p>
    <w:p w14:paraId="3A10F5EE" w14:textId="77777777" w:rsidR="003B5806" w:rsidRDefault="00A4214C" w:rsidP="003B5806">
      <w:pPr>
        <w:numPr>
          <w:ilvl w:val="0"/>
          <w:numId w:val="9"/>
        </w:numPr>
        <w:spacing w:before="100" w:beforeAutospacing="1" w:after="100" w:afterAutospacing="1" w:line="240" w:lineRule="auto"/>
        <w:ind w:left="450"/>
        <w:rPr>
          <w:rFonts w:ascii="宋体" w:hAnsi="宋体"/>
          <w:sz w:val="18"/>
          <w:szCs w:val="18"/>
          <w:lang w:val="en"/>
        </w:rPr>
      </w:pPr>
      <w:hyperlink r:id="rId63" w:history="1">
        <w:r w:rsidR="003B5806">
          <w:rPr>
            <w:color w:val="680A12"/>
            <w:sz w:val="18"/>
            <w:szCs w:val="18"/>
            <w:u w:val="single"/>
            <w:lang w:val="en"/>
          </w:rPr>
          <w:t>Internet Engineering Task Force (IETF)</w:t>
        </w:r>
      </w:hyperlink>
      <w:r w:rsidR="003B5806">
        <w:rPr>
          <w:sz w:val="18"/>
          <w:szCs w:val="18"/>
          <w:lang w:val="en"/>
        </w:rPr>
        <w:t xml:space="preserve"> </w:t>
      </w:r>
    </w:p>
    <w:p w14:paraId="37B76F7F" w14:textId="77777777" w:rsidR="003B5806" w:rsidRDefault="00A4214C" w:rsidP="003B5806">
      <w:pPr>
        <w:numPr>
          <w:ilvl w:val="1"/>
          <w:numId w:val="9"/>
        </w:numPr>
        <w:spacing w:before="100" w:beforeAutospacing="1" w:after="100" w:afterAutospacing="1" w:line="240" w:lineRule="auto"/>
        <w:ind w:left="900"/>
        <w:rPr>
          <w:sz w:val="18"/>
          <w:szCs w:val="18"/>
          <w:lang w:val="en"/>
        </w:rPr>
      </w:pPr>
      <w:hyperlink r:id="rId64" w:history="1">
        <w:r w:rsidR="003B5806">
          <w:rPr>
            <w:color w:val="680A12"/>
            <w:sz w:val="18"/>
            <w:szCs w:val="18"/>
            <w:u w:val="single"/>
            <w:lang w:val="en"/>
          </w:rPr>
          <w:t>Internet RFCs</w:t>
        </w:r>
      </w:hyperlink>
    </w:p>
    <w:p w14:paraId="133D3248" w14:textId="77777777" w:rsidR="003B5806" w:rsidRDefault="00A4214C" w:rsidP="003B5806">
      <w:pPr>
        <w:numPr>
          <w:ilvl w:val="1"/>
          <w:numId w:val="9"/>
        </w:numPr>
        <w:spacing w:before="100" w:beforeAutospacing="1" w:after="100" w:afterAutospacing="1" w:line="240" w:lineRule="auto"/>
        <w:ind w:left="900"/>
        <w:rPr>
          <w:sz w:val="18"/>
          <w:szCs w:val="18"/>
          <w:lang w:val="en"/>
        </w:rPr>
      </w:pPr>
      <w:hyperlink r:id="rId65" w:history="1">
        <w:r w:rsidR="003B5806">
          <w:rPr>
            <w:color w:val="680A12"/>
            <w:sz w:val="18"/>
            <w:szCs w:val="18"/>
            <w:u w:val="single"/>
            <w:lang w:val="en"/>
          </w:rPr>
          <w:t>Internet Drafts</w:t>
        </w:r>
      </w:hyperlink>
    </w:p>
    <w:p w14:paraId="2DBEB126" w14:textId="77777777" w:rsidR="003B5806" w:rsidRDefault="00A4214C" w:rsidP="003B5806">
      <w:pPr>
        <w:numPr>
          <w:ilvl w:val="0"/>
          <w:numId w:val="9"/>
        </w:numPr>
        <w:spacing w:before="100" w:beforeAutospacing="1" w:after="100" w:afterAutospacing="1" w:line="240" w:lineRule="auto"/>
        <w:ind w:left="450"/>
        <w:rPr>
          <w:sz w:val="18"/>
          <w:szCs w:val="18"/>
          <w:lang w:val="en"/>
        </w:rPr>
      </w:pPr>
      <w:hyperlink r:id="rId66" w:history="1">
        <w:r w:rsidR="003B5806">
          <w:rPr>
            <w:color w:val="680A12"/>
            <w:sz w:val="18"/>
            <w:szCs w:val="18"/>
            <w:u w:val="single"/>
            <w:lang w:val="en"/>
          </w:rPr>
          <w:t>Internet Research Task Force (IRTF)</w:t>
        </w:r>
      </w:hyperlink>
      <w:r w:rsidR="003B5806">
        <w:rPr>
          <w:sz w:val="18"/>
          <w:szCs w:val="18"/>
          <w:lang w:val="en"/>
        </w:rPr>
        <w:t xml:space="preserve"> </w:t>
      </w:r>
    </w:p>
    <w:p w14:paraId="73732B77" w14:textId="56276B3C" w:rsidR="00272B2D" w:rsidRPr="003B5806" w:rsidRDefault="00A4214C" w:rsidP="004521CA">
      <w:pPr>
        <w:numPr>
          <w:ilvl w:val="1"/>
          <w:numId w:val="9"/>
        </w:numPr>
        <w:spacing w:before="100" w:beforeAutospacing="1" w:after="100" w:afterAutospacing="1" w:line="240" w:lineRule="auto"/>
        <w:ind w:left="900"/>
        <w:rPr>
          <w:sz w:val="18"/>
          <w:szCs w:val="18"/>
          <w:lang w:val="en"/>
        </w:rPr>
      </w:pPr>
      <w:hyperlink r:id="rId67" w:history="1">
        <w:r w:rsidR="003B5806">
          <w:rPr>
            <w:color w:val="680A12"/>
            <w:sz w:val="18"/>
            <w:szCs w:val="18"/>
            <w:u w:val="single"/>
            <w:lang w:val="en"/>
          </w:rPr>
          <w:t>Reliable Multicast Research Group</w:t>
        </w:r>
      </w:hyperlink>
    </w:p>
    <w:sectPr w:rsidR="00272B2D" w:rsidRPr="003B5806" w:rsidSect="00117118">
      <w:headerReference w:type="default" r:id="rId68"/>
      <w:footerReference w:type="default" r:id="rId69"/>
      <w:pgSz w:w="11906" w:h="16838"/>
      <w:pgMar w:top="1701" w:right="1134" w:bottom="1418" w:left="1701" w:header="851" w:footer="992" w:gutter="0"/>
      <w:pgNumType w:start="1"/>
      <w:cols w:space="425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412A00" w14:textId="77777777" w:rsidR="00B3577E" w:rsidRDefault="00B3577E" w:rsidP="0088062F">
      <w:pPr>
        <w:spacing w:line="240" w:lineRule="auto"/>
      </w:pPr>
      <w:r>
        <w:separator/>
      </w:r>
    </w:p>
  </w:endnote>
  <w:endnote w:type="continuationSeparator" w:id="0">
    <w:p w14:paraId="02818A0A" w14:textId="77777777" w:rsidR="00B3577E" w:rsidRDefault="00B3577E" w:rsidP="008806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32842" w14:textId="77777777" w:rsidR="002D0B47" w:rsidRDefault="002D0B47">
    <w:pPr>
      <w:pStyle w:val="af"/>
    </w:pPr>
    <w:r>
      <w:fldChar w:fldCharType="begin"/>
    </w:r>
    <w:r>
      <w:instrText xml:space="preserve"> PAGE   \* MERGEFORMAT </w:instrText>
    </w:r>
    <w:r>
      <w:fldChar w:fldCharType="separate"/>
    </w:r>
    <w:r w:rsidRPr="00E4561F">
      <w:rPr>
        <w:noProof/>
        <w:lang w:val="zh-CN"/>
      </w:rPr>
      <w:t>2</w:t>
    </w:r>
    <w:r>
      <w:rPr>
        <w:noProof/>
        <w:lang w:val="zh-CN"/>
      </w:rPr>
      <w:fldChar w:fldCharType="end"/>
    </w:r>
  </w:p>
  <w:p w14:paraId="08CC4093" w14:textId="77777777" w:rsidR="002D0B47" w:rsidRDefault="002D0B47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D5817F" w14:textId="77777777" w:rsidR="002D0B47" w:rsidRDefault="002D0B47">
    <w:pPr>
      <w:pStyle w:val="af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6A6C54">
      <w:rPr>
        <w:noProof/>
        <w:lang w:val="zh-CN"/>
      </w:rPr>
      <w:t>1</w:t>
    </w:r>
    <w:r>
      <w:rPr>
        <w:noProof/>
        <w:lang w:val="zh-CN"/>
      </w:rPr>
      <w:fldChar w:fldCharType="end"/>
    </w:r>
  </w:p>
  <w:p w14:paraId="3ED5C80B" w14:textId="77777777" w:rsidR="002D0B47" w:rsidRDefault="002D0B4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B7C6A7" w14:textId="77777777" w:rsidR="00B3577E" w:rsidRDefault="00B3577E" w:rsidP="0088062F">
      <w:pPr>
        <w:spacing w:line="240" w:lineRule="auto"/>
      </w:pPr>
      <w:r>
        <w:separator/>
      </w:r>
    </w:p>
  </w:footnote>
  <w:footnote w:type="continuationSeparator" w:id="0">
    <w:p w14:paraId="190B695E" w14:textId="77777777" w:rsidR="00B3577E" w:rsidRDefault="00B3577E" w:rsidP="008806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67C194" w14:textId="77777777" w:rsidR="002D0B47" w:rsidRDefault="002D0B47" w:rsidP="00920E98">
    <w:pPr>
      <w:pStyle w:val="ac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70B6A1" w14:textId="77777777" w:rsidR="002D0B47" w:rsidRDefault="002D0B47" w:rsidP="0088062F">
    <w:pPr>
      <w:pStyle w:val="ac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F11BF5"/>
    <w:multiLevelType w:val="multilevel"/>
    <w:tmpl w:val="944EE91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F1C3DA6"/>
    <w:multiLevelType w:val="multilevel"/>
    <w:tmpl w:val="A956F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DD45C3"/>
    <w:multiLevelType w:val="hybridMultilevel"/>
    <w:tmpl w:val="18A4BBCC"/>
    <w:lvl w:ilvl="0" w:tplc="CE9A98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3C33095"/>
    <w:multiLevelType w:val="hybridMultilevel"/>
    <w:tmpl w:val="F414462A"/>
    <w:lvl w:ilvl="0" w:tplc="2C2AC2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F7A1286"/>
    <w:multiLevelType w:val="multilevel"/>
    <w:tmpl w:val="63FC563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5511E83"/>
    <w:multiLevelType w:val="multilevel"/>
    <w:tmpl w:val="4344FD0C"/>
    <w:lvl w:ilvl="0">
      <w:start w:val="1"/>
      <w:numFmt w:val="decimal"/>
      <w:pStyle w:val="a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3577460F"/>
    <w:multiLevelType w:val="hybridMultilevel"/>
    <w:tmpl w:val="6C1006E4"/>
    <w:lvl w:ilvl="0" w:tplc="04D00F0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0A668A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51347CE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53577598"/>
    <w:multiLevelType w:val="multilevel"/>
    <w:tmpl w:val="12627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64416C"/>
    <w:multiLevelType w:val="multilevel"/>
    <w:tmpl w:val="2142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3C4D5A"/>
    <w:multiLevelType w:val="hybridMultilevel"/>
    <w:tmpl w:val="38D83B78"/>
    <w:lvl w:ilvl="0" w:tplc="8318913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6100AC5"/>
    <w:multiLevelType w:val="multilevel"/>
    <w:tmpl w:val="97F8A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5"/>
  </w:num>
  <w:num w:numId="7">
    <w:abstractNumId w:val="11"/>
  </w:num>
  <w:num w:numId="8">
    <w:abstractNumId w:val="10"/>
  </w:num>
  <w:num w:numId="9">
    <w:abstractNumId w:val="12"/>
  </w:num>
  <w:num w:numId="10">
    <w:abstractNumId w:val="2"/>
  </w:num>
  <w:num w:numId="11">
    <w:abstractNumId w:val="6"/>
  </w:num>
  <w:num w:numId="12">
    <w:abstractNumId w:val="3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bordersDoNotSurroundHeader/>
  <w:bordersDoNotSurroundFooter/>
  <w:attachedTemplate r:id="rId1"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3"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5F4"/>
    <w:rsid w:val="00001160"/>
    <w:rsid w:val="00016B9A"/>
    <w:rsid w:val="0002125C"/>
    <w:rsid w:val="000322B6"/>
    <w:rsid w:val="0004334B"/>
    <w:rsid w:val="000575C5"/>
    <w:rsid w:val="000632CE"/>
    <w:rsid w:val="00097CB5"/>
    <w:rsid w:val="000A35E6"/>
    <w:rsid w:val="000D7B67"/>
    <w:rsid w:val="000F048F"/>
    <w:rsid w:val="00117118"/>
    <w:rsid w:val="001214EA"/>
    <w:rsid w:val="001262EF"/>
    <w:rsid w:val="0015207D"/>
    <w:rsid w:val="00152E19"/>
    <w:rsid w:val="00176242"/>
    <w:rsid w:val="0018117E"/>
    <w:rsid w:val="00182BD3"/>
    <w:rsid w:val="001B1A8E"/>
    <w:rsid w:val="001C61AC"/>
    <w:rsid w:val="00232E06"/>
    <w:rsid w:val="00237547"/>
    <w:rsid w:val="0026084F"/>
    <w:rsid w:val="00272B2D"/>
    <w:rsid w:val="002820DE"/>
    <w:rsid w:val="002B4CD4"/>
    <w:rsid w:val="002C0723"/>
    <w:rsid w:val="002C4506"/>
    <w:rsid w:val="002D0B47"/>
    <w:rsid w:val="0030176E"/>
    <w:rsid w:val="00301C9C"/>
    <w:rsid w:val="0030228F"/>
    <w:rsid w:val="00305E8A"/>
    <w:rsid w:val="00325BFE"/>
    <w:rsid w:val="00344522"/>
    <w:rsid w:val="00385CC8"/>
    <w:rsid w:val="003A3D1B"/>
    <w:rsid w:val="003B5133"/>
    <w:rsid w:val="003B5806"/>
    <w:rsid w:val="003F5148"/>
    <w:rsid w:val="0041396C"/>
    <w:rsid w:val="004521CA"/>
    <w:rsid w:val="0046652B"/>
    <w:rsid w:val="0047294E"/>
    <w:rsid w:val="00490DC9"/>
    <w:rsid w:val="004B017E"/>
    <w:rsid w:val="004C1015"/>
    <w:rsid w:val="004F73A6"/>
    <w:rsid w:val="0056587A"/>
    <w:rsid w:val="00576C1D"/>
    <w:rsid w:val="005801BA"/>
    <w:rsid w:val="00586C41"/>
    <w:rsid w:val="005A586F"/>
    <w:rsid w:val="005B4F0D"/>
    <w:rsid w:val="006219E3"/>
    <w:rsid w:val="00625F78"/>
    <w:rsid w:val="00684BF5"/>
    <w:rsid w:val="00690952"/>
    <w:rsid w:val="006A6C54"/>
    <w:rsid w:val="006B062C"/>
    <w:rsid w:val="006B2905"/>
    <w:rsid w:val="006E756A"/>
    <w:rsid w:val="006F6A18"/>
    <w:rsid w:val="0070634A"/>
    <w:rsid w:val="00720D44"/>
    <w:rsid w:val="007543AE"/>
    <w:rsid w:val="00783166"/>
    <w:rsid w:val="00786914"/>
    <w:rsid w:val="007D26D1"/>
    <w:rsid w:val="00806270"/>
    <w:rsid w:val="00806B42"/>
    <w:rsid w:val="00817340"/>
    <w:rsid w:val="00821773"/>
    <w:rsid w:val="00842B01"/>
    <w:rsid w:val="0085106D"/>
    <w:rsid w:val="008528C6"/>
    <w:rsid w:val="0085733A"/>
    <w:rsid w:val="0088062F"/>
    <w:rsid w:val="008819EF"/>
    <w:rsid w:val="00882FA9"/>
    <w:rsid w:val="008A709E"/>
    <w:rsid w:val="008C748D"/>
    <w:rsid w:val="008D0E61"/>
    <w:rsid w:val="008D3879"/>
    <w:rsid w:val="008E59FB"/>
    <w:rsid w:val="009126A4"/>
    <w:rsid w:val="00920E98"/>
    <w:rsid w:val="009300BD"/>
    <w:rsid w:val="009422FA"/>
    <w:rsid w:val="00957C4D"/>
    <w:rsid w:val="00963A52"/>
    <w:rsid w:val="009B13F3"/>
    <w:rsid w:val="00A25F0E"/>
    <w:rsid w:val="00A30B44"/>
    <w:rsid w:val="00A4214C"/>
    <w:rsid w:val="00A70D27"/>
    <w:rsid w:val="00A7189B"/>
    <w:rsid w:val="00A92D02"/>
    <w:rsid w:val="00A942B7"/>
    <w:rsid w:val="00B105F4"/>
    <w:rsid w:val="00B3577E"/>
    <w:rsid w:val="00B659CA"/>
    <w:rsid w:val="00B83376"/>
    <w:rsid w:val="00BB040F"/>
    <w:rsid w:val="00BB2487"/>
    <w:rsid w:val="00BB7C6B"/>
    <w:rsid w:val="00BC0183"/>
    <w:rsid w:val="00BC51D9"/>
    <w:rsid w:val="00BF1F7B"/>
    <w:rsid w:val="00C16EFE"/>
    <w:rsid w:val="00C30C7C"/>
    <w:rsid w:val="00C62EBB"/>
    <w:rsid w:val="00C95720"/>
    <w:rsid w:val="00C966BD"/>
    <w:rsid w:val="00C9788C"/>
    <w:rsid w:val="00CA3233"/>
    <w:rsid w:val="00CD2C45"/>
    <w:rsid w:val="00CE3E59"/>
    <w:rsid w:val="00D138D9"/>
    <w:rsid w:val="00D24210"/>
    <w:rsid w:val="00D371C5"/>
    <w:rsid w:val="00D60F90"/>
    <w:rsid w:val="00D64F21"/>
    <w:rsid w:val="00D65AAF"/>
    <w:rsid w:val="00D6655F"/>
    <w:rsid w:val="00D7774C"/>
    <w:rsid w:val="00D85DD2"/>
    <w:rsid w:val="00D87CC8"/>
    <w:rsid w:val="00D91C72"/>
    <w:rsid w:val="00D92BB1"/>
    <w:rsid w:val="00D94CD6"/>
    <w:rsid w:val="00DD09CA"/>
    <w:rsid w:val="00E02277"/>
    <w:rsid w:val="00E12F72"/>
    <w:rsid w:val="00E15765"/>
    <w:rsid w:val="00E17325"/>
    <w:rsid w:val="00E21583"/>
    <w:rsid w:val="00E256A4"/>
    <w:rsid w:val="00E41FBE"/>
    <w:rsid w:val="00E43C86"/>
    <w:rsid w:val="00E4561F"/>
    <w:rsid w:val="00E75115"/>
    <w:rsid w:val="00E97BB4"/>
    <w:rsid w:val="00EC6CE0"/>
    <w:rsid w:val="00ED103B"/>
    <w:rsid w:val="00ED78D6"/>
    <w:rsid w:val="00EE71F7"/>
    <w:rsid w:val="00F158E1"/>
    <w:rsid w:val="00F23B80"/>
    <w:rsid w:val="00F40FB5"/>
    <w:rsid w:val="00F50735"/>
    <w:rsid w:val="00F9095E"/>
    <w:rsid w:val="00F9136F"/>
    <w:rsid w:val="00FA7532"/>
    <w:rsid w:val="00FC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F19A85"/>
  <w15:chartTrackingRefBased/>
  <w15:docId w15:val="{010ACB9B-B5FC-400C-9723-D517FC4F3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unhideWhenUsed/>
    <w:qFormat/>
    <w:rsid w:val="0002125C"/>
    <w:pPr>
      <w:spacing w:line="360" w:lineRule="auto"/>
    </w:pPr>
    <w:rPr>
      <w:kern w:val="2"/>
      <w:sz w:val="24"/>
      <w:szCs w:val="24"/>
    </w:rPr>
  </w:style>
  <w:style w:type="paragraph" w:styleId="1">
    <w:name w:val="heading 1"/>
    <w:basedOn w:val="a2"/>
    <w:next w:val="a2"/>
    <w:link w:val="10"/>
    <w:semiHidden/>
    <w:qFormat/>
    <w:rsid w:val="002C4506"/>
    <w:pPr>
      <w:keepNext/>
      <w:keepLines/>
      <w:numPr>
        <w:numId w:val="2"/>
      </w:numPr>
      <w:spacing w:before="340" w:after="330" w:line="578" w:lineRule="auto"/>
      <w:ind w:left="431" w:hanging="431"/>
      <w:jc w:val="center"/>
      <w:outlineLvl w:val="0"/>
    </w:pPr>
    <w:rPr>
      <w:rFonts w:ascii="黑体" w:eastAsia="黑体" w:hAnsi="黑体"/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2"/>
    <w:next w:val="a2"/>
    <w:link w:val="20"/>
    <w:uiPriority w:val="9"/>
    <w:semiHidden/>
    <w:qFormat/>
    <w:rsid w:val="00EE71F7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kern w:val="0"/>
      <w:sz w:val="32"/>
      <w:szCs w:val="32"/>
      <w:lang w:val="x-none" w:eastAsia="x-none"/>
    </w:rPr>
  </w:style>
  <w:style w:type="paragraph" w:styleId="3">
    <w:name w:val="heading 3"/>
    <w:basedOn w:val="a2"/>
    <w:next w:val="a2"/>
    <w:link w:val="30"/>
    <w:uiPriority w:val="9"/>
    <w:qFormat/>
    <w:rsid w:val="00EE71F7"/>
    <w:pPr>
      <w:keepNext/>
      <w:keepLines/>
      <w:spacing w:before="260" w:after="260" w:line="416" w:lineRule="auto"/>
      <w:outlineLvl w:val="2"/>
    </w:pPr>
    <w:rPr>
      <w:b/>
      <w:bCs/>
      <w:kern w:val="0"/>
      <w:sz w:val="32"/>
      <w:szCs w:val="32"/>
      <w:lang w:val="x-none" w:eastAsia="x-none"/>
    </w:rPr>
  </w:style>
  <w:style w:type="paragraph" w:styleId="4">
    <w:name w:val="heading 4"/>
    <w:basedOn w:val="a2"/>
    <w:next w:val="a2"/>
    <w:link w:val="40"/>
    <w:uiPriority w:val="9"/>
    <w:semiHidden/>
    <w:rsid w:val="00EE71F7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kern w:val="0"/>
      <w:sz w:val="28"/>
      <w:szCs w:val="28"/>
      <w:lang w:val="x-none" w:eastAsia="x-none"/>
    </w:rPr>
  </w:style>
  <w:style w:type="paragraph" w:styleId="5">
    <w:name w:val="heading 5"/>
    <w:basedOn w:val="a2"/>
    <w:next w:val="a2"/>
    <w:link w:val="50"/>
    <w:uiPriority w:val="9"/>
    <w:semiHidden/>
    <w:qFormat/>
    <w:rsid w:val="00EE71F7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  <w:lang w:val="x-none" w:eastAsia="x-none"/>
    </w:rPr>
  </w:style>
  <w:style w:type="paragraph" w:styleId="6">
    <w:name w:val="heading 6"/>
    <w:basedOn w:val="a2"/>
    <w:next w:val="a2"/>
    <w:link w:val="60"/>
    <w:uiPriority w:val="9"/>
    <w:semiHidden/>
    <w:qFormat/>
    <w:rsid w:val="00EE71F7"/>
    <w:pPr>
      <w:keepNext/>
      <w:keepLines/>
      <w:spacing w:before="240" w:after="64" w:line="320" w:lineRule="auto"/>
      <w:outlineLvl w:val="5"/>
    </w:pPr>
    <w:rPr>
      <w:rFonts w:ascii="Calibri Light" w:hAnsi="Calibri Light"/>
      <w:b/>
      <w:bCs/>
      <w:kern w:val="0"/>
      <w:lang w:val="x-none" w:eastAsia="x-none"/>
    </w:rPr>
  </w:style>
  <w:style w:type="paragraph" w:styleId="7">
    <w:name w:val="heading 7"/>
    <w:basedOn w:val="a2"/>
    <w:next w:val="a2"/>
    <w:link w:val="70"/>
    <w:uiPriority w:val="9"/>
    <w:semiHidden/>
    <w:qFormat/>
    <w:rsid w:val="00EE71F7"/>
    <w:pPr>
      <w:keepNext/>
      <w:keepLines/>
      <w:spacing w:before="240" w:after="64" w:line="320" w:lineRule="auto"/>
      <w:outlineLvl w:val="6"/>
    </w:pPr>
    <w:rPr>
      <w:b/>
      <w:bCs/>
      <w:kern w:val="0"/>
      <w:lang w:val="x-none" w:eastAsia="x-none"/>
    </w:rPr>
  </w:style>
  <w:style w:type="paragraph" w:styleId="8">
    <w:name w:val="heading 8"/>
    <w:basedOn w:val="a2"/>
    <w:next w:val="a2"/>
    <w:link w:val="80"/>
    <w:uiPriority w:val="9"/>
    <w:semiHidden/>
    <w:rsid w:val="00EE71F7"/>
    <w:pPr>
      <w:keepNext/>
      <w:keepLines/>
      <w:spacing w:before="240" w:after="64" w:line="320" w:lineRule="auto"/>
      <w:outlineLvl w:val="7"/>
    </w:pPr>
    <w:rPr>
      <w:rFonts w:ascii="Calibri Light" w:hAnsi="Calibri Light"/>
      <w:kern w:val="0"/>
      <w:lang w:val="x-none" w:eastAsia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link w:val="1"/>
    <w:semiHidden/>
    <w:rsid w:val="00EE71F7"/>
    <w:rPr>
      <w:rFonts w:ascii="黑体" w:eastAsia="黑体" w:hAnsi="黑体"/>
      <w:b/>
      <w:bCs/>
      <w:kern w:val="44"/>
      <w:sz w:val="44"/>
      <w:szCs w:val="44"/>
    </w:rPr>
  </w:style>
  <w:style w:type="character" w:styleId="a6">
    <w:name w:val="Strong"/>
    <w:uiPriority w:val="22"/>
    <w:semiHidden/>
    <w:unhideWhenUsed/>
    <w:qFormat/>
    <w:rsid w:val="00EE71F7"/>
    <w:rPr>
      <w:b/>
      <w:bCs/>
    </w:rPr>
  </w:style>
  <w:style w:type="character" w:customStyle="1" w:styleId="20">
    <w:name w:val="标题 2 字符"/>
    <w:link w:val="2"/>
    <w:uiPriority w:val="9"/>
    <w:semiHidden/>
    <w:rsid w:val="00EE71F7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0">
    <w:name w:val="标题 3 字符"/>
    <w:link w:val="3"/>
    <w:uiPriority w:val="9"/>
    <w:semiHidden/>
    <w:rsid w:val="00EE71F7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semiHidden/>
    <w:rsid w:val="00EE71F7"/>
    <w:rPr>
      <w:rFonts w:ascii="Calibri Light" w:eastAsia="宋体" w:hAnsi="Calibri Light" w:cs="Times New Roman"/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EE71F7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semiHidden/>
    <w:rsid w:val="00EE71F7"/>
    <w:rPr>
      <w:rFonts w:ascii="Calibri Light" w:eastAsia="宋体" w:hAnsi="Calibri Light" w:cs="Times New Roman"/>
      <w:b/>
      <w:bCs/>
      <w:sz w:val="24"/>
      <w:szCs w:val="24"/>
    </w:rPr>
  </w:style>
  <w:style w:type="character" w:customStyle="1" w:styleId="70">
    <w:name w:val="标题 7 字符"/>
    <w:link w:val="7"/>
    <w:uiPriority w:val="9"/>
    <w:semiHidden/>
    <w:rsid w:val="00EE71F7"/>
    <w:rPr>
      <w:b/>
      <w:bCs/>
      <w:sz w:val="24"/>
      <w:szCs w:val="24"/>
    </w:rPr>
  </w:style>
  <w:style w:type="character" w:customStyle="1" w:styleId="80">
    <w:name w:val="标题 8 字符"/>
    <w:link w:val="8"/>
    <w:uiPriority w:val="9"/>
    <w:semiHidden/>
    <w:rsid w:val="00EE71F7"/>
    <w:rPr>
      <w:rFonts w:ascii="Calibri Light" w:eastAsia="宋体" w:hAnsi="Calibri Light" w:cs="Times New Roman"/>
      <w:sz w:val="24"/>
      <w:szCs w:val="24"/>
    </w:rPr>
  </w:style>
  <w:style w:type="paragraph" w:styleId="TOC">
    <w:name w:val="TOC Heading"/>
    <w:basedOn w:val="1"/>
    <w:next w:val="a2"/>
    <w:uiPriority w:val="39"/>
    <w:unhideWhenUsed/>
    <w:qFormat/>
    <w:rsid w:val="00F40FB5"/>
    <w:pPr>
      <w:numPr>
        <w:numId w:val="0"/>
      </w:numPr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paragraph" w:customStyle="1" w:styleId="a7">
    <w:name w:val="封面个人信息"/>
    <w:qFormat/>
    <w:rsid w:val="00C9788C"/>
    <w:pPr>
      <w:spacing w:line="360" w:lineRule="auto"/>
      <w:ind w:leftChars="700" w:left="700"/>
    </w:pPr>
    <w:rPr>
      <w:rFonts w:eastAsia="黑体"/>
      <w:b/>
      <w:kern w:val="2"/>
      <w:sz w:val="32"/>
      <w:szCs w:val="24"/>
    </w:rPr>
  </w:style>
  <w:style w:type="paragraph" w:customStyle="1" w:styleId="a8">
    <w:name w:val="论文题目"/>
    <w:basedOn w:val="a2"/>
    <w:qFormat/>
    <w:rsid w:val="000575C5"/>
    <w:pPr>
      <w:jc w:val="center"/>
    </w:pPr>
    <w:rPr>
      <w:rFonts w:eastAsia="黑体"/>
      <w:b/>
      <w:sz w:val="44"/>
    </w:rPr>
  </w:style>
  <w:style w:type="paragraph" w:customStyle="1" w:styleId="a9">
    <w:name w:val="论文正文"/>
    <w:qFormat/>
    <w:rsid w:val="00806270"/>
    <w:pPr>
      <w:spacing w:line="360" w:lineRule="auto"/>
      <w:ind w:firstLineChars="200" w:firstLine="200"/>
    </w:pPr>
    <w:rPr>
      <w:kern w:val="2"/>
      <w:sz w:val="24"/>
      <w:szCs w:val="32"/>
    </w:rPr>
  </w:style>
  <w:style w:type="paragraph" w:customStyle="1" w:styleId="a">
    <w:name w:val="章标题"/>
    <w:next w:val="a9"/>
    <w:qFormat/>
    <w:rsid w:val="00806270"/>
    <w:pPr>
      <w:numPr>
        <w:numId w:val="6"/>
      </w:numPr>
      <w:spacing w:beforeLines="50" w:afterLines="50" w:line="360" w:lineRule="auto"/>
      <w:jc w:val="center"/>
      <w:outlineLvl w:val="0"/>
    </w:pPr>
    <w:rPr>
      <w:rFonts w:eastAsia="黑体"/>
      <w:b/>
      <w:kern w:val="2"/>
      <w:sz w:val="32"/>
      <w:szCs w:val="32"/>
    </w:rPr>
  </w:style>
  <w:style w:type="paragraph" w:customStyle="1" w:styleId="a0">
    <w:name w:val="节标题"/>
    <w:basedOn w:val="a2"/>
    <w:qFormat/>
    <w:rsid w:val="00806270"/>
    <w:pPr>
      <w:numPr>
        <w:ilvl w:val="1"/>
        <w:numId w:val="6"/>
      </w:numPr>
      <w:spacing w:beforeLines="50" w:afterLines="50"/>
      <w:outlineLvl w:val="1"/>
    </w:pPr>
    <w:rPr>
      <w:rFonts w:eastAsia="黑体"/>
      <w:b/>
      <w:szCs w:val="32"/>
    </w:rPr>
  </w:style>
  <w:style w:type="paragraph" w:customStyle="1" w:styleId="a1">
    <w:name w:val="条标题"/>
    <w:next w:val="a9"/>
    <w:qFormat/>
    <w:rsid w:val="00806270"/>
    <w:pPr>
      <w:numPr>
        <w:ilvl w:val="2"/>
        <w:numId w:val="6"/>
      </w:numPr>
      <w:spacing w:beforeLines="50" w:afterLines="50" w:line="360" w:lineRule="auto"/>
      <w:outlineLvl w:val="2"/>
    </w:pPr>
    <w:rPr>
      <w:rFonts w:eastAsia="黑体"/>
      <w:kern w:val="2"/>
      <w:sz w:val="24"/>
      <w:szCs w:val="32"/>
    </w:rPr>
  </w:style>
  <w:style w:type="paragraph" w:customStyle="1" w:styleId="aa">
    <w:name w:val="正文页码"/>
    <w:qFormat/>
    <w:rsid w:val="00A7189B"/>
    <w:pPr>
      <w:jc w:val="right"/>
    </w:pPr>
    <w:rPr>
      <w:rFonts w:eastAsia="黑体"/>
      <w:kern w:val="2"/>
      <w:sz w:val="18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F40FB5"/>
  </w:style>
  <w:style w:type="character" w:styleId="ab">
    <w:name w:val="Hyperlink"/>
    <w:uiPriority w:val="99"/>
    <w:unhideWhenUsed/>
    <w:rsid w:val="00F40FB5"/>
    <w:rPr>
      <w:color w:val="0563C1"/>
      <w:u w:val="single"/>
    </w:rPr>
  </w:style>
  <w:style w:type="paragraph" w:styleId="ac">
    <w:name w:val="header"/>
    <w:basedOn w:val="a2"/>
    <w:link w:val="ad"/>
    <w:uiPriority w:val="99"/>
    <w:unhideWhenUsed/>
    <w:rsid w:val="008806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kern w:val="0"/>
      <w:sz w:val="18"/>
      <w:szCs w:val="18"/>
      <w:lang w:val="x-none" w:eastAsia="x-none"/>
    </w:rPr>
  </w:style>
  <w:style w:type="paragraph" w:customStyle="1" w:styleId="ae">
    <w:name w:val="摘要标题"/>
    <w:basedOn w:val="a"/>
    <w:qFormat/>
    <w:rsid w:val="00F40FB5"/>
    <w:pPr>
      <w:numPr>
        <w:numId w:val="0"/>
      </w:numPr>
      <w:outlineLvl w:val="9"/>
    </w:pPr>
  </w:style>
  <w:style w:type="character" w:customStyle="1" w:styleId="ad">
    <w:name w:val="页眉 字符"/>
    <w:link w:val="ac"/>
    <w:uiPriority w:val="99"/>
    <w:rsid w:val="0088062F"/>
    <w:rPr>
      <w:sz w:val="18"/>
      <w:szCs w:val="18"/>
    </w:rPr>
  </w:style>
  <w:style w:type="paragraph" w:styleId="af">
    <w:name w:val="footer"/>
    <w:basedOn w:val="a2"/>
    <w:link w:val="af0"/>
    <w:uiPriority w:val="99"/>
    <w:unhideWhenUsed/>
    <w:rsid w:val="0088062F"/>
    <w:pPr>
      <w:tabs>
        <w:tab w:val="center" w:pos="4153"/>
        <w:tab w:val="right" w:pos="8306"/>
      </w:tabs>
      <w:snapToGrid w:val="0"/>
      <w:spacing w:line="240" w:lineRule="auto"/>
    </w:pPr>
    <w:rPr>
      <w:kern w:val="0"/>
      <w:sz w:val="18"/>
      <w:szCs w:val="18"/>
      <w:lang w:val="x-none" w:eastAsia="x-none"/>
    </w:rPr>
  </w:style>
  <w:style w:type="character" w:customStyle="1" w:styleId="af0">
    <w:name w:val="页脚 字符"/>
    <w:link w:val="af"/>
    <w:uiPriority w:val="99"/>
    <w:rsid w:val="0088062F"/>
    <w:rPr>
      <w:sz w:val="18"/>
      <w:szCs w:val="18"/>
    </w:rPr>
  </w:style>
  <w:style w:type="paragraph" w:styleId="TOC2">
    <w:name w:val="toc 2"/>
    <w:basedOn w:val="a2"/>
    <w:next w:val="a2"/>
    <w:autoRedefine/>
    <w:uiPriority w:val="39"/>
    <w:unhideWhenUsed/>
    <w:rsid w:val="00720D44"/>
    <w:pPr>
      <w:ind w:leftChars="200" w:left="420"/>
    </w:pPr>
  </w:style>
  <w:style w:type="paragraph" w:styleId="TOC3">
    <w:name w:val="toc 3"/>
    <w:basedOn w:val="a2"/>
    <w:next w:val="a2"/>
    <w:autoRedefine/>
    <w:uiPriority w:val="39"/>
    <w:unhideWhenUsed/>
    <w:rsid w:val="001262EF"/>
    <w:pPr>
      <w:ind w:leftChars="400" w:left="840"/>
    </w:pPr>
  </w:style>
  <w:style w:type="paragraph" w:customStyle="1" w:styleId="af1">
    <w:name w:val="表序表题"/>
    <w:next w:val="a9"/>
    <w:qFormat/>
    <w:rsid w:val="001B1A8E"/>
    <w:pPr>
      <w:spacing w:line="360" w:lineRule="auto"/>
      <w:jc w:val="center"/>
    </w:pPr>
    <w:rPr>
      <w:rFonts w:eastAsia="黑体"/>
      <w:b/>
      <w:kern w:val="2"/>
      <w:sz w:val="21"/>
      <w:szCs w:val="24"/>
    </w:rPr>
  </w:style>
  <w:style w:type="paragraph" w:customStyle="1" w:styleId="af2">
    <w:name w:val="表格文字"/>
    <w:qFormat/>
    <w:rsid w:val="0002125C"/>
    <w:pPr>
      <w:spacing w:line="360" w:lineRule="auto"/>
      <w:ind w:firstLineChars="100" w:firstLine="100"/>
    </w:pPr>
    <w:rPr>
      <w:kern w:val="2"/>
      <w:sz w:val="21"/>
      <w:szCs w:val="24"/>
    </w:rPr>
  </w:style>
  <w:style w:type="paragraph" w:styleId="af3">
    <w:name w:val="Balloon Text"/>
    <w:basedOn w:val="a2"/>
    <w:link w:val="af4"/>
    <w:uiPriority w:val="99"/>
    <w:semiHidden/>
    <w:unhideWhenUsed/>
    <w:rsid w:val="008528C6"/>
    <w:pPr>
      <w:spacing w:line="240" w:lineRule="auto"/>
    </w:pPr>
    <w:rPr>
      <w:kern w:val="0"/>
      <w:sz w:val="18"/>
      <w:szCs w:val="18"/>
      <w:lang w:val="x-none" w:eastAsia="x-none"/>
    </w:rPr>
  </w:style>
  <w:style w:type="character" w:customStyle="1" w:styleId="af4">
    <w:name w:val="批注框文本 字符"/>
    <w:link w:val="af3"/>
    <w:uiPriority w:val="99"/>
    <w:semiHidden/>
    <w:rsid w:val="008528C6"/>
    <w:rPr>
      <w:sz w:val="18"/>
      <w:szCs w:val="18"/>
    </w:rPr>
  </w:style>
  <w:style w:type="paragraph" w:styleId="af5">
    <w:name w:val="Document Map"/>
    <w:basedOn w:val="a2"/>
    <w:link w:val="af6"/>
    <w:uiPriority w:val="99"/>
    <w:semiHidden/>
    <w:unhideWhenUsed/>
    <w:rsid w:val="008528C6"/>
    <w:rPr>
      <w:rFonts w:ascii="宋体"/>
      <w:kern w:val="0"/>
      <w:sz w:val="18"/>
      <w:szCs w:val="18"/>
      <w:lang w:val="x-none" w:eastAsia="x-none"/>
    </w:rPr>
  </w:style>
  <w:style w:type="character" w:customStyle="1" w:styleId="af6">
    <w:name w:val="文档结构图 字符"/>
    <w:link w:val="af5"/>
    <w:uiPriority w:val="99"/>
    <w:semiHidden/>
    <w:rsid w:val="008528C6"/>
    <w:rPr>
      <w:rFonts w:ascii="宋体"/>
      <w:sz w:val="18"/>
      <w:szCs w:val="18"/>
    </w:rPr>
  </w:style>
  <w:style w:type="paragraph" w:customStyle="1" w:styleId="0505">
    <w:name w:val="样式 章标题 + 段前: 0.5 行 段后: 0.5 行"/>
    <w:basedOn w:val="a"/>
    <w:rsid w:val="008A709E"/>
    <w:pPr>
      <w:spacing w:before="50" w:after="50"/>
      <w:ind w:left="0" w:firstLine="0"/>
    </w:pPr>
    <w:rPr>
      <w:rFonts w:cs="宋体"/>
      <w:bCs/>
      <w:szCs w:val="20"/>
    </w:rPr>
  </w:style>
  <w:style w:type="paragraph" w:styleId="af7">
    <w:name w:val="Normal (Web)"/>
    <w:basedOn w:val="a2"/>
    <w:uiPriority w:val="99"/>
    <w:semiHidden/>
    <w:unhideWhenUsed/>
    <w:rsid w:val="003B5806"/>
    <w:pPr>
      <w:spacing w:before="150" w:after="150" w:line="240" w:lineRule="auto"/>
    </w:pPr>
    <w:rPr>
      <w:rFonts w:ascii="宋体" w:hAnsi="宋体" w:cs="宋体"/>
      <w:kern w:val="0"/>
      <w:sz w:val="18"/>
      <w:szCs w:val="18"/>
    </w:rPr>
  </w:style>
  <w:style w:type="character" w:customStyle="1" w:styleId="3Char">
    <w:name w:val="标题 3 Char"/>
    <w:basedOn w:val="a3"/>
    <w:uiPriority w:val="9"/>
    <w:rsid w:val="003B5806"/>
    <w:rPr>
      <w:b/>
      <w:bCs/>
      <w:kern w:val="2"/>
      <w:sz w:val="32"/>
      <w:szCs w:val="32"/>
    </w:rPr>
  </w:style>
  <w:style w:type="paragraph" w:styleId="af8">
    <w:name w:val="Date"/>
    <w:basedOn w:val="a2"/>
    <w:next w:val="a2"/>
    <w:link w:val="af9"/>
    <w:uiPriority w:val="99"/>
    <w:semiHidden/>
    <w:unhideWhenUsed/>
    <w:rsid w:val="00BC51D9"/>
    <w:pPr>
      <w:ind w:leftChars="2500" w:left="100"/>
    </w:pPr>
  </w:style>
  <w:style w:type="character" w:customStyle="1" w:styleId="af9">
    <w:name w:val="日期 字符"/>
    <w:basedOn w:val="a3"/>
    <w:link w:val="af8"/>
    <w:uiPriority w:val="99"/>
    <w:semiHidden/>
    <w:rsid w:val="00BC51D9"/>
    <w:rPr>
      <w:kern w:val="2"/>
      <w:sz w:val="24"/>
      <w:szCs w:val="24"/>
    </w:rPr>
  </w:style>
  <w:style w:type="table" w:styleId="afa">
    <w:name w:val="Table Grid"/>
    <w:basedOn w:val="a4"/>
    <w:uiPriority w:val="39"/>
    <w:rsid w:val="00B659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2"/>
    <w:rsid w:val="00A70D27"/>
    <w:pPr>
      <w:spacing w:before="100" w:beforeAutospacing="1" w:after="100" w:afterAutospacing="1" w:line="240" w:lineRule="auto"/>
    </w:pPr>
    <w:rPr>
      <w:rFonts w:ascii="宋体" w:hAnsi="宋体" w:cs="宋体"/>
      <w:kern w:val="0"/>
    </w:rPr>
  </w:style>
  <w:style w:type="character" w:customStyle="1" w:styleId="string">
    <w:name w:val="string"/>
    <w:basedOn w:val="a3"/>
    <w:rsid w:val="00A70D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5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21.png"/><Relationship Id="rId21" Type="http://schemas.openxmlformats.org/officeDocument/2006/relationships/package" Target="embeddings/Microsoft_Visio___4.vsdx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hyperlink" Target="http://www.ietf.org/" TargetMode="External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__8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em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hyperlink" Target="http://www.cs.columbia.edu/~hgs/netbib/" TargetMode="External"/><Relationship Id="rId66" Type="http://schemas.openxmlformats.org/officeDocument/2006/relationships/hyperlink" Target="http://www.irtf.org/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1.vsdx"/><Relationship Id="rId23" Type="http://schemas.openxmlformats.org/officeDocument/2006/relationships/package" Target="embeddings/Microsoft_Visio___5.vsdx"/><Relationship Id="rId28" Type="http://schemas.openxmlformats.org/officeDocument/2006/relationships/image" Target="media/image11.emf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hyperlink" Target="http://www.acm.org/sigmobile/" TargetMode="External"/><Relationship Id="rId10" Type="http://schemas.openxmlformats.org/officeDocument/2006/relationships/header" Target="header1.xml"/><Relationship Id="rId19" Type="http://schemas.openxmlformats.org/officeDocument/2006/relationships/package" Target="embeddings/Microsoft_Visio___3.vsdx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http://www.acm.org/sigcomm/" TargetMode="External"/><Relationship Id="rId65" Type="http://schemas.openxmlformats.org/officeDocument/2006/relationships/hyperlink" Target="http://www.ietf.org/ID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__7.vsdx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hyperlink" Target="http://www.ietf.org/rfc.html" TargetMode="External"/><Relationship Id="rId69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2.vsdx"/><Relationship Id="rId25" Type="http://schemas.openxmlformats.org/officeDocument/2006/relationships/package" Target="embeddings/Microsoft_Visio___6.vsdx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://www.acm.org/" TargetMode="External"/><Relationship Id="rId67" Type="http://schemas.openxmlformats.org/officeDocument/2006/relationships/hyperlink" Target="http://irtf.org/concluded/rmrg" TargetMode="External"/><Relationship Id="rId20" Type="http://schemas.openxmlformats.org/officeDocument/2006/relationships/image" Target="media/image7.emf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yperlink" Target="http://www.ieee.org/portal/index.jsp" TargetMode="External"/><Relationship Id="rId7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20316;&#19994;\&#35745;&#32593;&#20316;&#19994;\3118005414&#23380;&#27490;\3118005400-&#24352;&#19977;-9-&#32534;&#31243;&#23454;&#29616;&#25991;&#20214;&#20256;&#36755;&#26381;&#21153;&#22120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A18B8-B82A-4009-87D9-E2ED472BF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3118005400-张三-9-编程实现文件传输服务器.dot</Template>
  <TotalTime>533</TotalTime>
  <Pages>21</Pages>
  <Words>1299</Words>
  <Characters>7405</Characters>
  <Application>Microsoft Office Word</Application>
  <DocSecurity>0</DocSecurity>
  <Lines>61</Lines>
  <Paragraphs>17</Paragraphs>
  <ScaleCrop>false</ScaleCrop>
  <Company>Microsoft</Company>
  <LinksUpToDate>false</LinksUpToDate>
  <CharactersWithSpaces>8687</CharactersWithSpaces>
  <SharedDoc>false</SharedDoc>
  <HLinks>
    <vt:vector size="84" baseType="variant">
      <vt:variant>
        <vt:i4>1966135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_Toc516649072</vt:lpwstr>
      </vt:variant>
      <vt:variant>
        <vt:i4>1966135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_Toc516649071</vt:lpwstr>
      </vt:variant>
      <vt:variant>
        <vt:i4>1966135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_Toc516649070</vt:lpwstr>
      </vt:variant>
      <vt:variant>
        <vt:i4>2031671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_Toc516649069</vt:lpwstr>
      </vt:variant>
      <vt:variant>
        <vt:i4>2031671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_Toc516649068</vt:lpwstr>
      </vt:variant>
      <vt:variant>
        <vt:i4>2031671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_Toc516649067</vt:lpwstr>
      </vt:variant>
      <vt:variant>
        <vt:i4>2031671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_Toc516649066</vt:lpwstr>
      </vt:variant>
      <vt:variant>
        <vt:i4>2031671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_Toc516649065</vt:lpwstr>
      </vt:variant>
      <vt:variant>
        <vt:i4>2031671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_Toc516649064</vt:lpwstr>
      </vt:variant>
      <vt:variant>
        <vt:i4>2031671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_Toc516649063</vt:lpwstr>
      </vt:variant>
      <vt:variant>
        <vt:i4>2031671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_Toc516649062</vt:lpwstr>
      </vt:variant>
      <vt:variant>
        <vt:i4>2031671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_Toc516649061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_Toc516649060</vt:lpwstr>
      </vt:variant>
      <vt:variant>
        <vt:i4>1835063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_Toc516649059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孔 止</cp:lastModifiedBy>
  <cp:revision>67</cp:revision>
  <dcterms:created xsi:type="dcterms:W3CDTF">2020-06-29T03:31:00Z</dcterms:created>
  <dcterms:modified xsi:type="dcterms:W3CDTF">2020-06-29T12:51:00Z</dcterms:modified>
</cp:coreProperties>
</file>